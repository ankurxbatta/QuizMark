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2EE9" w14:textId="4E1A0342" w:rsidR="00500C94" w:rsidRPr="005E581E" w:rsidRDefault="00500C94" w:rsidP="00BD5CAC">
      <w:pPr>
        <w:rPr>
          <w:rFonts w:asciiTheme="minorHAnsi" w:hAnsiTheme="minorHAnsi" w:cstheme="minorHAnsi"/>
        </w:rPr>
      </w:pPr>
    </w:p>
    <w:p w14:paraId="289568E2" w14:textId="39B413A1" w:rsidR="00CB258C" w:rsidRPr="00BD5CAC" w:rsidRDefault="007F72AB" w:rsidP="00A220B9">
      <w:pPr>
        <w:rPr>
          <w:rFonts w:asciiTheme="minorHAnsi" w:hAnsiTheme="minorHAnsi" w:cstheme="minorHAnsi"/>
          <w:b/>
          <w:bCs/>
          <w:u w:val="single"/>
        </w:rPr>
      </w:pPr>
      <w:r w:rsidRPr="00BD5CAC">
        <w:rPr>
          <w:rFonts w:asciiTheme="minorHAnsi" w:hAnsiTheme="minorHAnsi" w:cstheme="minorHAnsi"/>
          <w:b/>
          <w:bCs/>
          <w:u w:val="single"/>
        </w:rPr>
        <w:t>Module 01 - Fundamentals</w:t>
      </w:r>
    </w:p>
    <w:p w14:paraId="61264931" w14:textId="5BEF7C33" w:rsidR="00172D5C" w:rsidRPr="00BD5CAC" w:rsidRDefault="00172D5C" w:rsidP="00BD5CAC">
      <w:pPr>
        <w:pStyle w:val="ListParagraph"/>
        <w:numPr>
          <w:ilvl w:val="0"/>
          <w:numId w:val="30"/>
        </w:numPr>
        <w:rPr>
          <w:rFonts w:asciiTheme="minorHAnsi" w:hAnsiTheme="minorHAnsi" w:cstheme="minorHAnsi"/>
        </w:rPr>
      </w:pPr>
      <w:r w:rsidRPr="00BD5CAC">
        <w:rPr>
          <w:rFonts w:asciiTheme="minorHAnsi" w:hAnsiTheme="minorHAnsi" w:cstheme="minorHAnsi"/>
        </w:rPr>
        <w:t>Suppose we want to find out the typical gas price (in dollar per litre) from gas stations in the City of Vancouver on the Labour Day Monday.</w:t>
      </w:r>
    </w:p>
    <w:p w14:paraId="14D2B78B" w14:textId="77777777" w:rsidR="00172D5C" w:rsidRPr="00331975" w:rsidRDefault="00172D5C" w:rsidP="00BD5CAC">
      <w:pPr>
        <w:ind w:left="360"/>
        <w:rPr>
          <w:rFonts w:asciiTheme="minorHAnsi" w:hAnsiTheme="minorHAnsi" w:cstheme="minorHAnsi"/>
          <w:b/>
          <w:bCs/>
          <w:i/>
          <w:iCs/>
        </w:rPr>
      </w:pPr>
      <w:r w:rsidRPr="00331975">
        <w:rPr>
          <w:rFonts w:asciiTheme="minorHAnsi" w:hAnsiTheme="minorHAnsi" w:cstheme="minorHAnsi"/>
          <w:b/>
          <w:bCs/>
          <w:i/>
          <w:iCs/>
        </w:rPr>
        <w:t>Note: Let’s figure out the who, what, when and where from the question before attempting the following parts.</w:t>
      </w:r>
    </w:p>
    <w:p w14:paraId="72D801B2" w14:textId="77777777" w:rsidR="00172D5C" w:rsidRPr="00331975" w:rsidRDefault="00172D5C" w:rsidP="00BD5CAC">
      <w:pPr>
        <w:ind w:left="360"/>
        <w:rPr>
          <w:rFonts w:asciiTheme="minorHAnsi" w:hAnsiTheme="minorHAnsi" w:cstheme="minorHAnsi"/>
          <w:b/>
          <w:bCs/>
          <w:i/>
          <w:iCs/>
        </w:rPr>
      </w:pPr>
      <w:r w:rsidRPr="00331975">
        <w:rPr>
          <w:rFonts w:asciiTheme="minorHAnsi" w:hAnsiTheme="minorHAnsi" w:cstheme="minorHAnsi"/>
          <w:b/>
          <w:bCs/>
          <w:i/>
          <w:iCs/>
        </w:rPr>
        <w:t>Who: Gas stations (note that they are not people, per se)</w:t>
      </w:r>
    </w:p>
    <w:p w14:paraId="63C5FE53" w14:textId="77777777" w:rsidR="00172D5C" w:rsidRPr="00331975" w:rsidRDefault="00172D5C" w:rsidP="00BD5CAC">
      <w:pPr>
        <w:ind w:left="360"/>
        <w:rPr>
          <w:rFonts w:asciiTheme="minorHAnsi" w:hAnsiTheme="minorHAnsi" w:cstheme="minorHAnsi"/>
          <w:b/>
          <w:bCs/>
          <w:i/>
          <w:iCs/>
        </w:rPr>
      </w:pPr>
      <w:r w:rsidRPr="00331975">
        <w:rPr>
          <w:rFonts w:asciiTheme="minorHAnsi" w:hAnsiTheme="minorHAnsi" w:cstheme="minorHAnsi"/>
          <w:b/>
          <w:bCs/>
          <w:i/>
          <w:iCs/>
        </w:rPr>
        <w:t>What: Gas price (in dollar per litre)</w:t>
      </w:r>
    </w:p>
    <w:p w14:paraId="3DBAAF50" w14:textId="52814364" w:rsidR="00172D5C" w:rsidRPr="00331975" w:rsidRDefault="00172D5C" w:rsidP="00BD5CAC">
      <w:pPr>
        <w:ind w:left="360"/>
        <w:rPr>
          <w:rFonts w:asciiTheme="minorHAnsi" w:hAnsiTheme="minorHAnsi" w:cstheme="minorHAnsi"/>
          <w:b/>
          <w:bCs/>
          <w:i/>
          <w:iCs/>
        </w:rPr>
      </w:pPr>
      <w:r w:rsidRPr="00331975">
        <w:rPr>
          <w:rFonts w:asciiTheme="minorHAnsi" w:hAnsiTheme="minorHAnsi" w:cstheme="minorHAnsi"/>
          <w:b/>
          <w:bCs/>
          <w:i/>
          <w:iCs/>
        </w:rPr>
        <w:t>When: Labour Day Monday</w:t>
      </w:r>
    </w:p>
    <w:p w14:paraId="3DE45EE3" w14:textId="77777777" w:rsidR="00172D5C" w:rsidRPr="00331975" w:rsidRDefault="00172D5C" w:rsidP="00BD5CAC">
      <w:pPr>
        <w:ind w:left="360"/>
        <w:rPr>
          <w:rFonts w:asciiTheme="minorHAnsi" w:hAnsiTheme="minorHAnsi" w:cstheme="minorHAnsi"/>
          <w:b/>
          <w:bCs/>
        </w:rPr>
      </w:pPr>
      <w:r w:rsidRPr="00331975">
        <w:rPr>
          <w:rFonts w:asciiTheme="minorHAnsi" w:hAnsiTheme="minorHAnsi" w:cstheme="minorHAnsi"/>
          <w:b/>
          <w:bCs/>
          <w:i/>
          <w:iCs/>
        </w:rPr>
        <w:t>Where: City of Vancouver</w:t>
      </w:r>
    </w:p>
    <w:p w14:paraId="7D190799" w14:textId="77777777" w:rsidR="00172D5C" w:rsidRPr="00BD5CAC" w:rsidRDefault="00172D5C" w:rsidP="00BD5CAC">
      <w:pPr>
        <w:pStyle w:val="ListParagraph"/>
        <w:numPr>
          <w:ilvl w:val="0"/>
          <w:numId w:val="31"/>
        </w:numPr>
        <w:rPr>
          <w:rFonts w:asciiTheme="minorHAnsi" w:hAnsiTheme="minorHAnsi" w:cstheme="minorHAnsi"/>
        </w:rPr>
      </w:pPr>
      <w:r w:rsidRPr="00BD5CAC">
        <w:rPr>
          <w:rFonts w:asciiTheme="minorHAnsi" w:hAnsiTheme="minorHAnsi" w:cstheme="minorHAnsi"/>
        </w:rPr>
        <w:t>Identify the objective. [1 mark]</w:t>
      </w:r>
    </w:p>
    <w:p w14:paraId="44457051" w14:textId="142DE695" w:rsidR="00172D5C" w:rsidRPr="00BD5CAC" w:rsidRDefault="00172D5C" w:rsidP="00BD5CAC">
      <w:pPr>
        <w:pStyle w:val="ListParagraph"/>
        <w:rPr>
          <w:rFonts w:asciiTheme="minorHAnsi" w:hAnsiTheme="minorHAnsi" w:cstheme="minorHAnsi"/>
          <w:b/>
          <w:bCs/>
        </w:rPr>
      </w:pPr>
      <w:r w:rsidRPr="00BD5CAC">
        <w:rPr>
          <w:rFonts w:asciiTheme="minorHAnsi" w:hAnsiTheme="minorHAnsi" w:cstheme="minorHAnsi"/>
          <w:b/>
          <w:bCs/>
        </w:rPr>
        <w:t>To find out the typical gas price (in dollar per litre) from gas stations in the City of Vancouver on the Labour Day Monday</w:t>
      </w:r>
    </w:p>
    <w:p w14:paraId="536E0C65" w14:textId="77777777" w:rsidR="00172D5C" w:rsidRPr="00BD5CAC" w:rsidRDefault="00172D5C" w:rsidP="00BD5CAC">
      <w:pPr>
        <w:pStyle w:val="ListParagraph"/>
        <w:numPr>
          <w:ilvl w:val="0"/>
          <w:numId w:val="31"/>
        </w:numPr>
        <w:rPr>
          <w:rFonts w:asciiTheme="minorHAnsi" w:hAnsiTheme="minorHAnsi" w:cstheme="minorHAnsi"/>
        </w:rPr>
      </w:pPr>
      <w:r w:rsidRPr="00BD5CAC">
        <w:rPr>
          <w:rFonts w:asciiTheme="minorHAnsi" w:hAnsiTheme="minorHAnsi" w:cstheme="minorHAnsi"/>
        </w:rPr>
        <w:t>Identify the subjects of interest. [2 marks]</w:t>
      </w:r>
    </w:p>
    <w:p w14:paraId="50BAFC9A" w14:textId="77777777" w:rsidR="00172D5C" w:rsidRPr="00BD5CAC" w:rsidRDefault="00172D5C" w:rsidP="00BD5CAC">
      <w:pPr>
        <w:pStyle w:val="ListParagraph"/>
        <w:rPr>
          <w:rFonts w:asciiTheme="minorHAnsi" w:hAnsiTheme="minorHAnsi" w:cstheme="minorHAnsi"/>
          <w:bCs/>
          <w:i/>
          <w:iCs/>
        </w:rPr>
      </w:pPr>
      <w:r w:rsidRPr="00BD5CAC">
        <w:rPr>
          <w:rFonts w:asciiTheme="minorHAnsi" w:hAnsiTheme="minorHAnsi" w:cstheme="minorHAnsi"/>
          <w:bCs/>
          <w:i/>
          <w:iCs/>
        </w:rPr>
        <w:t>Note: It contains the when and where, if applicable.</w:t>
      </w:r>
    </w:p>
    <w:p w14:paraId="3FDE5981" w14:textId="08B1DE80" w:rsidR="00172D5C" w:rsidRPr="00BD5CAC" w:rsidRDefault="00172D5C" w:rsidP="00BD5CAC">
      <w:pPr>
        <w:pStyle w:val="ListParagraph"/>
        <w:rPr>
          <w:rFonts w:asciiTheme="minorHAnsi" w:hAnsiTheme="minorHAnsi" w:cstheme="minorHAnsi"/>
          <w:b/>
        </w:rPr>
      </w:pPr>
      <w:r w:rsidRPr="00BD5CAC">
        <w:rPr>
          <w:rFonts w:asciiTheme="minorHAnsi" w:hAnsiTheme="minorHAnsi" w:cstheme="minorHAnsi"/>
          <w:b/>
        </w:rPr>
        <w:t xml:space="preserve">Gas stations in the City of Vancouver on </w:t>
      </w:r>
      <w:r w:rsidR="009B5AB1" w:rsidRPr="00BD5CAC">
        <w:rPr>
          <w:rFonts w:asciiTheme="minorHAnsi" w:hAnsiTheme="minorHAnsi" w:cstheme="minorHAnsi"/>
          <w:b/>
        </w:rPr>
        <w:t>Labour</w:t>
      </w:r>
      <w:r w:rsidRPr="00BD5CAC">
        <w:rPr>
          <w:rFonts w:asciiTheme="minorHAnsi" w:hAnsiTheme="minorHAnsi" w:cstheme="minorHAnsi"/>
          <w:b/>
        </w:rPr>
        <w:t xml:space="preserve"> Day Monday</w:t>
      </w:r>
    </w:p>
    <w:p w14:paraId="4DA748E4" w14:textId="77777777" w:rsidR="00172D5C" w:rsidRPr="00BD5CAC" w:rsidRDefault="00172D5C" w:rsidP="00BD5CAC">
      <w:pPr>
        <w:pStyle w:val="ListParagraph"/>
        <w:numPr>
          <w:ilvl w:val="0"/>
          <w:numId w:val="31"/>
        </w:numPr>
        <w:rPr>
          <w:rFonts w:asciiTheme="minorHAnsi" w:hAnsiTheme="minorHAnsi" w:cstheme="minorHAnsi"/>
        </w:rPr>
      </w:pPr>
      <w:r w:rsidRPr="00BD5CAC">
        <w:rPr>
          <w:rFonts w:asciiTheme="minorHAnsi" w:hAnsiTheme="minorHAnsi" w:cstheme="minorHAnsi"/>
        </w:rPr>
        <w:t>Provide the name and a description of the variable of interest. Please also include the units of measurement if it is a numerical variable or list out all possible classes if it is a categorical variable. [1+1+1 marks]</w:t>
      </w:r>
    </w:p>
    <w:p w14:paraId="25A43D9A" w14:textId="77777777" w:rsidR="00172D5C" w:rsidRPr="00BD5CAC" w:rsidRDefault="00172D5C" w:rsidP="00BD5CAC">
      <w:pPr>
        <w:pStyle w:val="ListParagraph"/>
        <w:rPr>
          <w:rFonts w:asciiTheme="minorHAnsi" w:hAnsiTheme="minorHAnsi" w:cstheme="minorHAnsi"/>
          <w:b/>
        </w:rPr>
      </w:pPr>
      <w:r w:rsidRPr="00BD5CAC">
        <w:rPr>
          <w:rFonts w:asciiTheme="minorHAnsi" w:hAnsiTheme="minorHAnsi" w:cstheme="minorHAnsi"/>
          <w:b/>
        </w:rPr>
        <w:t>Variable Name: Gas Price (or other reasonable choice)</w:t>
      </w:r>
    </w:p>
    <w:p w14:paraId="28DC1091" w14:textId="77777777" w:rsidR="00172D5C" w:rsidRPr="00BD5CAC" w:rsidRDefault="00172D5C" w:rsidP="00BD5CAC">
      <w:pPr>
        <w:pStyle w:val="ListParagraph"/>
        <w:rPr>
          <w:rFonts w:asciiTheme="minorHAnsi" w:hAnsiTheme="minorHAnsi" w:cstheme="minorHAnsi"/>
          <w:b/>
        </w:rPr>
      </w:pPr>
      <w:r w:rsidRPr="00BD5CAC">
        <w:rPr>
          <w:rFonts w:asciiTheme="minorHAnsi" w:hAnsiTheme="minorHAnsi" w:cstheme="minorHAnsi"/>
          <w:b/>
        </w:rPr>
        <w:t>Variable Description: Gas Price (they are the same because the name is self explanatory)</w:t>
      </w:r>
    </w:p>
    <w:p w14:paraId="1D74596E" w14:textId="77777777" w:rsidR="00172D5C" w:rsidRPr="00BD5CAC" w:rsidRDefault="00172D5C" w:rsidP="00BD5CAC">
      <w:pPr>
        <w:pStyle w:val="ListParagraph"/>
        <w:rPr>
          <w:rFonts w:asciiTheme="minorHAnsi" w:hAnsiTheme="minorHAnsi" w:cstheme="minorHAnsi"/>
          <w:b/>
        </w:rPr>
      </w:pPr>
      <w:r w:rsidRPr="00BD5CAC">
        <w:rPr>
          <w:rFonts w:asciiTheme="minorHAnsi" w:hAnsiTheme="minorHAnsi" w:cstheme="minorHAnsi"/>
          <w:b/>
        </w:rPr>
        <w:t>Units: dollar per litre</w:t>
      </w:r>
    </w:p>
    <w:p w14:paraId="3633B4B2" w14:textId="77777777" w:rsidR="00172D5C" w:rsidRPr="00BD5CAC" w:rsidRDefault="00172D5C" w:rsidP="00BD5CAC">
      <w:pPr>
        <w:pStyle w:val="ListParagraph"/>
        <w:numPr>
          <w:ilvl w:val="0"/>
          <w:numId w:val="31"/>
        </w:numPr>
        <w:rPr>
          <w:rFonts w:asciiTheme="minorHAnsi" w:hAnsiTheme="minorHAnsi" w:cstheme="minorHAnsi"/>
        </w:rPr>
      </w:pPr>
      <w:r w:rsidRPr="00BD5CAC">
        <w:rPr>
          <w:rFonts w:asciiTheme="minorHAnsi" w:hAnsiTheme="minorHAnsi" w:cstheme="minorHAnsi"/>
        </w:rPr>
        <w:t>Identify the type of the variable and the scale of measurement. [1+1 marks]</w:t>
      </w:r>
    </w:p>
    <w:p w14:paraId="78A7F42A" w14:textId="3A217446" w:rsidR="00172D5C" w:rsidRPr="00BD5CAC" w:rsidRDefault="00172D5C" w:rsidP="00BD5CAC">
      <w:pPr>
        <w:pStyle w:val="ListParagraph"/>
        <w:rPr>
          <w:rFonts w:asciiTheme="minorHAnsi" w:hAnsiTheme="minorHAnsi" w:cstheme="minorHAnsi"/>
          <w:b/>
        </w:rPr>
      </w:pPr>
      <w:r w:rsidRPr="00BD5CAC">
        <w:rPr>
          <w:rFonts w:asciiTheme="minorHAnsi" w:hAnsiTheme="minorHAnsi" w:cstheme="minorHAnsi"/>
          <w:b/>
        </w:rPr>
        <w:t>Type: numerical variable</w:t>
      </w:r>
      <w:r w:rsidR="009B5AB1" w:rsidRPr="00BD5CAC">
        <w:rPr>
          <w:rFonts w:asciiTheme="minorHAnsi" w:hAnsiTheme="minorHAnsi" w:cstheme="minorHAnsi"/>
          <w:b/>
        </w:rPr>
        <w:br/>
        <w:t>Note that it’s hard to determine the discrete vs. continuous based on the information provided in the question.</w:t>
      </w:r>
    </w:p>
    <w:p w14:paraId="5E4EF7DA" w14:textId="77777777" w:rsidR="00172D5C" w:rsidRPr="00BD5CAC" w:rsidRDefault="00172D5C" w:rsidP="00AD60B1">
      <w:pPr>
        <w:pStyle w:val="ListParagraph"/>
        <w:rPr>
          <w:rFonts w:asciiTheme="minorHAnsi" w:hAnsiTheme="minorHAnsi" w:cstheme="minorHAnsi"/>
        </w:rPr>
      </w:pPr>
      <w:r w:rsidRPr="00BD5CAC">
        <w:rPr>
          <w:rFonts w:asciiTheme="minorHAnsi" w:hAnsiTheme="minorHAnsi" w:cstheme="minorHAnsi"/>
          <w:b/>
        </w:rPr>
        <w:t>Scale: interval/ratio scale</w:t>
      </w:r>
    </w:p>
    <w:p w14:paraId="332E37B1" w14:textId="77777777" w:rsidR="000E17BF" w:rsidRPr="005E581E" w:rsidRDefault="000E17BF" w:rsidP="00BD5CAC">
      <w:pPr>
        <w:rPr>
          <w:rFonts w:asciiTheme="minorHAnsi" w:hAnsiTheme="minorHAnsi" w:cstheme="minorHAnsi"/>
        </w:rPr>
      </w:pPr>
    </w:p>
    <w:p w14:paraId="77FB577D" w14:textId="6FD52FEB" w:rsidR="006D769F" w:rsidRPr="00BD5CAC" w:rsidRDefault="006D769F" w:rsidP="00BD5CAC">
      <w:pPr>
        <w:pStyle w:val="ListParagraph"/>
        <w:numPr>
          <w:ilvl w:val="0"/>
          <w:numId w:val="30"/>
        </w:numPr>
        <w:rPr>
          <w:rFonts w:asciiTheme="minorHAnsi" w:hAnsiTheme="minorHAnsi" w:cstheme="minorHAnsi"/>
        </w:rPr>
      </w:pPr>
      <w:r w:rsidRPr="00BD5CAC">
        <w:rPr>
          <w:rFonts w:asciiTheme="minorHAnsi" w:hAnsiTheme="minorHAnsi" w:cstheme="minorHAnsi"/>
        </w:rPr>
        <w:t xml:space="preserve">Suppose we want to find out the percentage (or proportion) of domestic students at Langara College who buy textbooks after attending the first class </w:t>
      </w:r>
      <w:r w:rsidR="002E078C" w:rsidRPr="00BD5CAC">
        <w:rPr>
          <w:rFonts w:asciiTheme="minorHAnsi" w:hAnsiTheme="minorHAnsi" w:cstheme="minorHAnsi"/>
        </w:rPr>
        <w:t xml:space="preserve">of </w:t>
      </w:r>
      <w:r w:rsidR="00445A65" w:rsidRPr="00BD5CAC">
        <w:rPr>
          <w:rFonts w:asciiTheme="minorHAnsi" w:hAnsiTheme="minorHAnsi" w:cstheme="minorHAnsi"/>
        </w:rPr>
        <w:t>the current</w:t>
      </w:r>
      <w:r w:rsidR="002E078C" w:rsidRPr="00BD5CAC">
        <w:rPr>
          <w:rFonts w:asciiTheme="minorHAnsi" w:hAnsiTheme="minorHAnsi" w:cstheme="minorHAnsi"/>
        </w:rPr>
        <w:t xml:space="preserve"> </w:t>
      </w:r>
      <w:r w:rsidRPr="00BD5CAC">
        <w:rPr>
          <w:rFonts w:asciiTheme="minorHAnsi" w:hAnsiTheme="minorHAnsi" w:cstheme="minorHAnsi"/>
        </w:rPr>
        <w:t>semester.</w:t>
      </w:r>
    </w:p>
    <w:p w14:paraId="6CBE4AE7" w14:textId="77777777" w:rsidR="006D769F" w:rsidRPr="00331975" w:rsidRDefault="006D769F" w:rsidP="00BD5CAC">
      <w:pPr>
        <w:ind w:left="360"/>
        <w:rPr>
          <w:rFonts w:asciiTheme="minorHAnsi" w:hAnsiTheme="minorHAnsi" w:cstheme="minorHAnsi"/>
          <w:b/>
          <w:bCs/>
          <w:i/>
          <w:iCs/>
        </w:rPr>
      </w:pPr>
      <w:r w:rsidRPr="00331975">
        <w:rPr>
          <w:rFonts w:asciiTheme="minorHAnsi" w:hAnsiTheme="minorHAnsi" w:cstheme="minorHAnsi"/>
          <w:b/>
          <w:bCs/>
          <w:i/>
          <w:iCs/>
        </w:rPr>
        <w:t>Note: Let’s figure out the who, what, when and where from the question before attempting the following parts.</w:t>
      </w:r>
    </w:p>
    <w:p w14:paraId="5B4C7255" w14:textId="68BA424F" w:rsidR="006D769F" w:rsidRPr="00331975" w:rsidRDefault="006D769F" w:rsidP="00BD5CAC">
      <w:pPr>
        <w:ind w:left="360"/>
        <w:rPr>
          <w:rFonts w:asciiTheme="minorHAnsi" w:hAnsiTheme="minorHAnsi" w:cstheme="minorHAnsi"/>
          <w:b/>
          <w:bCs/>
          <w:i/>
          <w:iCs/>
        </w:rPr>
      </w:pPr>
      <w:r w:rsidRPr="00331975">
        <w:rPr>
          <w:rFonts w:asciiTheme="minorHAnsi" w:hAnsiTheme="minorHAnsi" w:cstheme="minorHAnsi"/>
          <w:b/>
          <w:bCs/>
          <w:i/>
          <w:iCs/>
        </w:rPr>
        <w:t>Who: domestic students</w:t>
      </w:r>
    </w:p>
    <w:p w14:paraId="1ECB0ECF" w14:textId="06B1A234" w:rsidR="006D769F" w:rsidRPr="00331975" w:rsidRDefault="006D769F" w:rsidP="00BD5CAC">
      <w:pPr>
        <w:ind w:left="360"/>
        <w:rPr>
          <w:rFonts w:asciiTheme="minorHAnsi" w:hAnsiTheme="minorHAnsi" w:cstheme="minorHAnsi"/>
          <w:b/>
          <w:bCs/>
          <w:i/>
          <w:iCs/>
        </w:rPr>
      </w:pPr>
      <w:r w:rsidRPr="00331975">
        <w:rPr>
          <w:rFonts w:asciiTheme="minorHAnsi" w:hAnsiTheme="minorHAnsi" w:cstheme="minorHAnsi"/>
          <w:b/>
          <w:bCs/>
          <w:i/>
          <w:iCs/>
        </w:rPr>
        <w:t xml:space="preserve">What: something to do with buying textbooks </w:t>
      </w:r>
      <w:r w:rsidR="00B73575" w:rsidRPr="00331975">
        <w:rPr>
          <w:rFonts w:asciiTheme="minorHAnsi" w:hAnsiTheme="minorHAnsi" w:cstheme="minorHAnsi"/>
          <w:b/>
          <w:bCs/>
          <w:i/>
          <w:iCs/>
        </w:rPr>
        <w:t>after attending the first class</w:t>
      </w:r>
    </w:p>
    <w:p w14:paraId="6F03CC33" w14:textId="497DF71F" w:rsidR="006D769F" w:rsidRPr="00331975" w:rsidRDefault="006D769F" w:rsidP="00BD5CAC">
      <w:pPr>
        <w:ind w:left="360"/>
        <w:rPr>
          <w:rFonts w:asciiTheme="minorHAnsi" w:hAnsiTheme="minorHAnsi" w:cstheme="minorHAnsi"/>
          <w:b/>
          <w:bCs/>
          <w:i/>
          <w:iCs/>
        </w:rPr>
      </w:pPr>
      <w:r w:rsidRPr="00331975">
        <w:rPr>
          <w:rFonts w:asciiTheme="minorHAnsi" w:hAnsiTheme="minorHAnsi" w:cstheme="minorHAnsi"/>
          <w:b/>
          <w:bCs/>
          <w:i/>
          <w:iCs/>
        </w:rPr>
        <w:t xml:space="preserve">When: </w:t>
      </w:r>
      <w:r w:rsidR="00B73575" w:rsidRPr="00331975">
        <w:rPr>
          <w:rFonts w:asciiTheme="minorHAnsi" w:hAnsiTheme="minorHAnsi" w:cstheme="minorHAnsi"/>
          <w:b/>
          <w:bCs/>
          <w:i/>
          <w:iCs/>
        </w:rPr>
        <w:t>th</w:t>
      </w:r>
      <w:r w:rsidR="00445A65" w:rsidRPr="00331975">
        <w:rPr>
          <w:rFonts w:asciiTheme="minorHAnsi" w:hAnsiTheme="minorHAnsi" w:cstheme="minorHAnsi"/>
          <w:b/>
          <w:bCs/>
          <w:i/>
          <w:iCs/>
        </w:rPr>
        <w:t>e current</w:t>
      </w:r>
      <w:r w:rsidR="00B73575" w:rsidRPr="00331975">
        <w:rPr>
          <w:rFonts w:asciiTheme="minorHAnsi" w:hAnsiTheme="minorHAnsi" w:cstheme="minorHAnsi"/>
          <w:b/>
          <w:bCs/>
          <w:i/>
          <w:iCs/>
        </w:rPr>
        <w:t xml:space="preserve"> semester</w:t>
      </w:r>
    </w:p>
    <w:p w14:paraId="7FBDB8C9" w14:textId="436E169F" w:rsidR="006D769F" w:rsidRPr="00331975" w:rsidRDefault="006D769F" w:rsidP="00BD5CAC">
      <w:pPr>
        <w:ind w:left="360"/>
        <w:rPr>
          <w:rFonts w:asciiTheme="minorHAnsi" w:hAnsiTheme="minorHAnsi" w:cstheme="minorHAnsi"/>
          <w:b/>
          <w:bCs/>
        </w:rPr>
      </w:pPr>
      <w:r w:rsidRPr="00331975">
        <w:rPr>
          <w:rFonts w:asciiTheme="minorHAnsi" w:hAnsiTheme="minorHAnsi" w:cstheme="minorHAnsi"/>
          <w:b/>
          <w:bCs/>
          <w:i/>
          <w:iCs/>
        </w:rPr>
        <w:t>Where:</w:t>
      </w:r>
      <w:r w:rsidR="00B73575" w:rsidRPr="00331975">
        <w:rPr>
          <w:rFonts w:asciiTheme="minorHAnsi" w:hAnsiTheme="minorHAnsi" w:cstheme="minorHAnsi"/>
          <w:b/>
          <w:bCs/>
          <w:i/>
          <w:iCs/>
        </w:rPr>
        <w:t xml:space="preserve"> Langara College</w:t>
      </w:r>
    </w:p>
    <w:p w14:paraId="53D746AF" w14:textId="77777777" w:rsidR="007B6A28" w:rsidRPr="00AD60B1" w:rsidRDefault="007B6A28" w:rsidP="00AD60B1">
      <w:pPr>
        <w:pStyle w:val="ListParagraph"/>
        <w:numPr>
          <w:ilvl w:val="0"/>
          <w:numId w:val="32"/>
        </w:numPr>
        <w:rPr>
          <w:rFonts w:asciiTheme="minorHAnsi" w:hAnsiTheme="minorHAnsi" w:cstheme="minorHAnsi"/>
        </w:rPr>
      </w:pPr>
      <w:r w:rsidRPr="00AD60B1">
        <w:rPr>
          <w:rFonts w:asciiTheme="minorHAnsi" w:hAnsiTheme="minorHAnsi" w:cstheme="minorHAnsi"/>
        </w:rPr>
        <w:t>Identify the objective. [1 mark]</w:t>
      </w:r>
    </w:p>
    <w:p w14:paraId="430B0336" w14:textId="7A8281BB" w:rsidR="007B6A28" w:rsidRPr="00AD60B1" w:rsidRDefault="007B6A28" w:rsidP="00AD60B1">
      <w:pPr>
        <w:pStyle w:val="ListParagraph"/>
        <w:rPr>
          <w:rFonts w:asciiTheme="minorHAnsi" w:hAnsiTheme="minorHAnsi" w:cstheme="minorHAnsi"/>
          <w:b/>
          <w:bCs/>
        </w:rPr>
      </w:pPr>
      <w:r w:rsidRPr="00AD60B1">
        <w:rPr>
          <w:rFonts w:asciiTheme="minorHAnsi" w:hAnsiTheme="minorHAnsi" w:cstheme="minorHAnsi"/>
          <w:b/>
          <w:bCs/>
        </w:rPr>
        <w:t xml:space="preserve">To find out the percentage (or proportion) of domestic students at Langara College who buy textbooks after attending the first class </w:t>
      </w:r>
      <w:r w:rsidR="008B111C" w:rsidRPr="00AD60B1">
        <w:rPr>
          <w:rFonts w:asciiTheme="minorHAnsi" w:hAnsiTheme="minorHAnsi" w:cstheme="minorHAnsi"/>
          <w:b/>
          <w:bCs/>
        </w:rPr>
        <w:t>of the current</w:t>
      </w:r>
      <w:r w:rsidRPr="00AD60B1">
        <w:rPr>
          <w:rFonts w:asciiTheme="minorHAnsi" w:hAnsiTheme="minorHAnsi" w:cstheme="minorHAnsi"/>
          <w:b/>
          <w:bCs/>
        </w:rPr>
        <w:t xml:space="preserve"> semester.</w:t>
      </w:r>
    </w:p>
    <w:p w14:paraId="0058423C" w14:textId="04BF8982" w:rsidR="006D769F" w:rsidRPr="00AD60B1" w:rsidRDefault="006D769F" w:rsidP="00AD60B1">
      <w:pPr>
        <w:pStyle w:val="ListParagraph"/>
        <w:numPr>
          <w:ilvl w:val="0"/>
          <w:numId w:val="32"/>
        </w:numPr>
        <w:rPr>
          <w:rFonts w:asciiTheme="minorHAnsi" w:hAnsiTheme="minorHAnsi" w:cstheme="minorHAnsi"/>
        </w:rPr>
      </w:pPr>
      <w:r w:rsidRPr="00AD60B1">
        <w:rPr>
          <w:rFonts w:asciiTheme="minorHAnsi" w:hAnsiTheme="minorHAnsi" w:cstheme="minorHAnsi"/>
        </w:rPr>
        <w:t>Provide a description of the subjects. [2 marks]</w:t>
      </w:r>
    </w:p>
    <w:p w14:paraId="34016E45" w14:textId="77777777" w:rsidR="008B111C" w:rsidRPr="00AD60B1" w:rsidRDefault="008B111C" w:rsidP="00AD60B1">
      <w:pPr>
        <w:pStyle w:val="ListParagraph"/>
        <w:rPr>
          <w:rFonts w:asciiTheme="minorHAnsi" w:hAnsiTheme="minorHAnsi" w:cstheme="minorHAnsi"/>
          <w:bCs/>
          <w:i/>
          <w:iCs/>
        </w:rPr>
      </w:pPr>
      <w:r w:rsidRPr="00AD60B1">
        <w:rPr>
          <w:rFonts w:asciiTheme="minorHAnsi" w:hAnsiTheme="minorHAnsi" w:cstheme="minorHAnsi"/>
          <w:bCs/>
          <w:i/>
          <w:iCs/>
        </w:rPr>
        <w:t>Note: It contains the when and where, if applicable.</w:t>
      </w:r>
    </w:p>
    <w:p w14:paraId="54F1B9F5" w14:textId="56271299" w:rsidR="006D769F" w:rsidRPr="00AD60B1" w:rsidRDefault="00B73575" w:rsidP="00AD60B1">
      <w:pPr>
        <w:pStyle w:val="ListParagraph"/>
        <w:rPr>
          <w:rFonts w:asciiTheme="minorHAnsi" w:hAnsiTheme="minorHAnsi" w:cstheme="minorHAnsi"/>
          <w:b/>
        </w:rPr>
      </w:pPr>
      <w:r w:rsidRPr="00AD60B1">
        <w:rPr>
          <w:rFonts w:asciiTheme="minorHAnsi" w:hAnsiTheme="minorHAnsi" w:cstheme="minorHAnsi"/>
          <w:b/>
        </w:rPr>
        <w:t>Domestic</w:t>
      </w:r>
      <w:r w:rsidR="006D769F" w:rsidRPr="00AD60B1">
        <w:rPr>
          <w:rFonts w:asciiTheme="minorHAnsi" w:hAnsiTheme="minorHAnsi" w:cstheme="minorHAnsi"/>
          <w:b/>
        </w:rPr>
        <w:t xml:space="preserve"> students </w:t>
      </w:r>
      <w:r w:rsidRPr="00AD60B1">
        <w:rPr>
          <w:rFonts w:asciiTheme="minorHAnsi" w:hAnsiTheme="minorHAnsi" w:cstheme="minorHAnsi"/>
          <w:b/>
        </w:rPr>
        <w:t xml:space="preserve">at Langara College </w:t>
      </w:r>
      <w:r w:rsidR="008B111C" w:rsidRPr="00AD60B1">
        <w:rPr>
          <w:rFonts w:asciiTheme="minorHAnsi" w:hAnsiTheme="minorHAnsi" w:cstheme="minorHAnsi"/>
          <w:b/>
        </w:rPr>
        <w:t>of the current</w:t>
      </w:r>
      <w:r w:rsidRPr="00AD60B1">
        <w:rPr>
          <w:rFonts w:asciiTheme="minorHAnsi" w:hAnsiTheme="minorHAnsi" w:cstheme="minorHAnsi"/>
          <w:b/>
        </w:rPr>
        <w:t xml:space="preserve"> semester</w:t>
      </w:r>
    </w:p>
    <w:p w14:paraId="7AEEBE04" w14:textId="77777777" w:rsidR="00594D78" w:rsidRPr="00AD60B1" w:rsidRDefault="00594D78" w:rsidP="00AD60B1">
      <w:pPr>
        <w:pStyle w:val="ListParagraph"/>
        <w:numPr>
          <w:ilvl w:val="0"/>
          <w:numId w:val="32"/>
        </w:numPr>
        <w:rPr>
          <w:rFonts w:asciiTheme="minorHAnsi" w:hAnsiTheme="minorHAnsi" w:cstheme="minorHAnsi"/>
        </w:rPr>
      </w:pPr>
      <w:r w:rsidRPr="00AD60B1">
        <w:rPr>
          <w:rFonts w:asciiTheme="minorHAnsi" w:hAnsiTheme="minorHAnsi" w:cstheme="minorHAnsi"/>
        </w:rPr>
        <w:t>Provide the name and a description of the variable of interest. Please also include the units of measurement if it is a numerical variable or list out all possible classes if it is a categorical variable. [1+1+1 marks]</w:t>
      </w:r>
    </w:p>
    <w:p w14:paraId="110BD7A0" w14:textId="1CC5F57D" w:rsidR="00B73575" w:rsidRPr="00AD60B1" w:rsidRDefault="00B73575" w:rsidP="00AD60B1">
      <w:pPr>
        <w:pStyle w:val="ListParagraph"/>
        <w:rPr>
          <w:rFonts w:asciiTheme="minorHAnsi" w:hAnsiTheme="minorHAnsi" w:cstheme="minorHAnsi"/>
          <w:b/>
        </w:rPr>
      </w:pPr>
      <w:r w:rsidRPr="00AD60B1">
        <w:rPr>
          <w:rFonts w:asciiTheme="minorHAnsi" w:hAnsiTheme="minorHAnsi" w:cstheme="minorHAnsi"/>
          <w:b/>
        </w:rPr>
        <w:lastRenderedPageBreak/>
        <w:t xml:space="preserve">Variable Name: Buying </w:t>
      </w:r>
      <w:r w:rsidR="00024684" w:rsidRPr="00AD60B1">
        <w:rPr>
          <w:rFonts w:asciiTheme="minorHAnsi" w:hAnsiTheme="minorHAnsi" w:cstheme="minorHAnsi"/>
          <w:b/>
        </w:rPr>
        <w:t>Textbooks</w:t>
      </w:r>
      <w:r w:rsidR="00D31084" w:rsidRPr="00AD60B1">
        <w:rPr>
          <w:rFonts w:asciiTheme="minorHAnsi" w:hAnsiTheme="minorHAnsi" w:cstheme="minorHAnsi"/>
          <w:b/>
        </w:rPr>
        <w:t xml:space="preserve"> (or other reasonable choice)</w:t>
      </w:r>
    </w:p>
    <w:p w14:paraId="0829D5CB" w14:textId="56F97E2B" w:rsidR="006D769F" w:rsidRPr="00AD60B1" w:rsidRDefault="006D769F" w:rsidP="00AD60B1">
      <w:pPr>
        <w:pStyle w:val="ListParagraph"/>
        <w:rPr>
          <w:rFonts w:asciiTheme="minorHAnsi" w:hAnsiTheme="minorHAnsi" w:cstheme="minorHAnsi"/>
          <w:b/>
        </w:rPr>
      </w:pPr>
      <w:r w:rsidRPr="00AD60B1">
        <w:rPr>
          <w:rFonts w:asciiTheme="minorHAnsi" w:hAnsiTheme="minorHAnsi" w:cstheme="minorHAnsi"/>
          <w:b/>
        </w:rPr>
        <w:t>Variable</w:t>
      </w:r>
      <w:r w:rsidR="00B73575" w:rsidRPr="00AD60B1">
        <w:rPr>
          <w:rFonts w:asciiTheme="minorHAnsi" w:hAnsiTheme="minorHAnsi" w:cstheme="minorHAnsi"/>
          <w:b/>
        </w:rPr>
        <w:t xml:space="preserve"> Description</w:t>
      </w:r>
      <w:r w:rsidRPr="00AD60B1">
        <w:rPr>
          <w:rFonts w:asciiTheme="minorHAnsi" w:hAnsiTheme="minorHAnsi" w:cstheme="minorHAnsi"/>
          <w:b/>
        </w:rPr>
        <w:t xml:space="preserve">: whether or not Langara students </w:t>
      </w:r>
      <w:r w:rsidR="00B73575" w:rsidRPr="00AD60B1">
        <w:rPr>
          <w:rFonts w:asciiTheme="minorHAnsi" w:hAnsiTheme="minorHAnsi" w:cstheme="minorHAnsi"/>
          <w:b/>
        </w:rPr>
        <w:t>buy textbooks after attending the first class</w:t>
      </w:r>
    </w:p>
    <w:p w14:paraId="47FB92E1" w14:textId="24A382DF" w:rsidR="006D769F" w:rsidRPr="00AD60B1" w:rsidRDefault="006D769F" w:rsidP="00AD60B1">
      <w:pPr>
        <w:pStyle w:val="ListParagraph"/>
        <w:rPr>
          <w:rFonts w:asciiTheme="minorHAnsi" w:hAnsiTheme="minorHAnsi" w:cstheme="minorHAnsi"/>
          <w:b/>
        </w:rPr>
      </w:pPr>
      <w:r w:rsidRPr="00AD60B1">
        <w:rPr>
          <w:rFonts w:asciiTheme="minorHAnsi" w:hAnsiTheme="minorHAnsi" w:cstheme="minorHAnsi"/>
          <w:b/>
        </w:rPr>
        <w:t>Classes: Yes, No</w:t>
      </w:r>
    </w:p>
    <w:p w14:paraId="193E9C2E" w14:textId="5AF840FA" w:rsidR="006D769F" w:rsidRPr="00AD60B1" w:rsidRDefault="006D769F" w:rsidP="00AD60B1">
      <w:pPr>
        <w:pStyle w:val="ListParagraph"/>
        <w:numPr>
          <w:ilvl w:val="0"/>
          <w:numId w:val="32"/>
        </w:numPr>
        <w:rPr>
          <w:rFonts w:asciiTheme="minorHAnsi" w:hAnsiTheme="minorHAnsi" w:cstheme="minorHAnsi"/>
        </w:rPr>
      </w:pPr>
      <w:r w:rsidRPr="00AD60B1">
        <w:rPr>
          <w:rFonts w:asciiTheme="minorHAnsi" w:hAnsiTheme="minorHAnsi" w:cstheme="minorHAnsi"/>
        </w:rPr>
        <w:t xml:space="preserve">Identify the type of the variable and the </w:t>
      </w:r>
      <w:r w:rsidR="00BD4A16" w:rsidRPr="00AD60B1">
        <w:rPr>
          <w:rFonts w:asciiTheme="minorHAnsi" w:hAnsiTheme="minorHAnsi" w:cstheme="minorHAnsi"/>
        </w:rPr>
        <w:t>s</w:t>
      </w:r>
      <w:r w:rsidRPr="00AD60B1">
        <w:rPr>
          <w:rFonts w:asciiTheme="minorHAnsi" w:hAnsiTheme="minorHAnsi" w:cstheme="minorHAnsi"/>
        </w:rPr>
        <w:t>cale of measurement. [1+1 marks]</w:t>
      </w:r>
    </w:p>
    <w:p w14:paraId="11FA4D68" w14:textId="7A04B36B" w:rsidR="006D769F" w:rsidRPr="00AD60B1" w:rsidRDefault="006D769F" w:rsidP="00AD60B1">
      <w:pPr>
        <w:pStyle w:val="ListParagraph"/>
        <w:rPr>
          <w:rFonts w:asciiTheme="minorHAnsi" w:hAnsiTheme="minorHAnsi" w:cstheme="minorHAnsi"/>
          <w:b/>
        </w:rPr>
      </w:pPr>
      <w:r w:rsidRPr="00AD60B1">
        <w:rPr>
          <w:rFonts w:asciiTheme="minorHAnsi" w:hAnsiTheme="minorHAnsi" w:cstheme="minorHAnsi"/>
          <w:b/>
        </w:rPr>
        <w:t xml:space="preserve">Type: categorical </w:t>
      </w:r>
      <w:r w:rsidR="00B73575" w:rsidRPr="00AD60B1">
        <w:rPr>
          <w:rFonts w:asciiTheme="minorHAnsi" w:hAnsiTheme="minorHAnsi" w:cstheme="minorHAnsi"/>
          <w:b/>
        </w:rPr>
        <w:t>v</w:t>
      </w:r>
      <w:r w:rsidRPr="00AD60B1">
        <w:rPr>
          <w:rFonts w:asciiTheme="minorHAnsi" w:hAnsiTheme="minorHAnsi" w:cstheme="minorHAnsi"/>
          <w:b/>
        </w:rPr>
        <w:t xml:space="preserve">ariable </w:t>
      </w:r>
      <w:r w:rsidR="00B73575" w:rsidRPr="00AD60B1">
        <w:rPr>
          <w:rFonts w:asciiTheme="minorHAnsi" w:hAnsiTheme="minorHAnsi" w:cstheme="minorHAnsi"/>
          <w:b/>
        </w:rPr>
        <w:t>(</w:t>
      </w:r>
      <w:r w:rsidRPr="00AD60B1">
        <w:rPr>
          <w:rFonts w:asciiTheme="minorHAnsi" w:hAnsiTheme="minorHAnsi" w:cstheme="minorHAnsi"/>
          <w:b/>
        </w:rPr>
        <w:t>because the responses “Yes” and “No” are non-numbers</w:t>
      </w:r>
      <w:r w:rsidR="00B73575" w:rsidRPr="00AD60B1">
        <w:rPr>
          <w:rFonts w:asciiTheme="minorHAnsi" w:hAnsiTheme="minorHAnsi" w:cstheme="minorHAnsi"/>
          <w:b/>
        </w:rPr>
        <w:t>)</w:t>
      </w:r>
    </w:p>
    <w:p w14:paraId="4A784734" w14:textId="583FC389" w:rsidR="006D769F" w:rsidRPr="00AD60B1" w:rsidRDefault="006D769F" w:rsidP="00AD60B1">
      <w:pPr>
        <w:pStyle w:val="ListParagraph"/>
        <w:rPr>
          <w:rFonts w:asciiTheme="minorHAnsi" w:hAnsiTheme="minorHAnsi" w:cstheme="minorHAnsi"/>
          <w:b/>
        </w:rPr>
      </w:pPr>
      <w:r w:rsidRPr="00AD60B1">
        <w:rPr>
          <w:rFonts w:asciiTheme="minorHAnsi" w:hAnsiTheme="minorHAnsi" w:cstheme="minorHAnsi"/>
          <w:b/>
        </w:rPr>
        <w:t xml:space="preserve">Scale: nominal scale of measurement </w:t>
      </w:r>
      <w:r w:rsidR="00B73575" w:rsidRPr="00AD60B1">
        <w:rPr>
          <w:rFonts w:asciiTheme="minorHAnsi" w:hAnsiTheme="minorHAnsi" w:cstheme="minorHAnsi"/>
          <w:b/>
        </w:rPr>
        <w:t>(</w:t>
      </w:r>
      <w:r w:rsidRPr="00AD60B1">
        <w:rPr>
          <w:rFonts w:asciiTheme="minorHAnsi" w:hAnsiTheme="minorHAnsi" w:cstheme="minorHAnsi"/>
          <w:b/>
        </w:rPr>
        <w:t>because there is no natural order between the responses “Yes” and “No”</w:t>
      </w:r>
      <w:r w:rsidR="00B73575" w:rsidRPr="00AD60B1">
        <w:rPr>
          <w:rFonts w:asciiTheme="minorHAnsi" w:hAnsiTheme="minorHAnsi" w:cstheme="minorHAnsi"/>
          <w:b/>
        </w:rPr>
        <w:t>)</w:t>
      </w:r>
    </w:p>
    <w:p w14:paraId="2D105B95" w14:textId="77777777" w:rsidR="00594D78" w:rsidRDefault="00594D78" w:rsidP="00BD5CAC">
      <w:pPr>
        <w:rPr>
          <w:rFonts w:asciiTheme="minorHAnsi" w:hAnsiTheme="minorHAnsi" w:cstheme="minorHAnsi"/>
        </w:rPr>
      </w:pPr>
    </w:p>
    <w:p w14:paraId="2C1529DA" w14:textId="77777777" w:rsidR="00277ED0" w:rsidRPr="00BD5CAC" w:rsidRDefault="00277ED0" w:rsidP="00CE0130">
      <w:pPr>
        <w:rPr>
          <w:rFonts w:asciiTheme="minorHAnsi" w:hAnsiTheme="minorHAnsi" w:cstheme="minorHAnsi"/>
          <w:b/>
          <w:bCs/>
          <w:u w:val="single"/>
        </w:rPr>
      </w:pPr>
      <w:r w:rsidRPr="00BD5CAC">
        <w:rPr>
          <w:rFonts w:asciiTheme="minorHAnsi" w:hAnsiTheme="minorHAnsi" w:cstheme="minorHAnsi"/>
          <w:b/>
          <w:bCs/>
          <w:u w:val="single"/>
        </w:rPr>
        <w:t>Module 02 – Sampling Methods &amp; Data Collection</w:t>
      </w:r>
    </w:p>
    <w:p w14:paraId="547CB3CF" w14:textId="77777777" w:rsidR="00833179" w:rsidRPr="00BD5CAC" w:rsidRDefault="00833179" w:rsidP="00BD5CAC">
      <w:pPr>
        <w:pStyle w:val="ListParagraph"/>
        <w:numPr>
          <w:ilvl w:val="0"/>
          <w:numId w:val="30"/>
        </w:numPr>
        <w:rPr>
          <w:rFonts w:asciiTheme="minorHAnsi" w:eastAsiaTheme="majorEastAsia" w:hAnsiTheme="minorHAnsi" w:cstheme="minorHAnsi"/>
          <w:lang w:val="en-US"/>
        </w:rPr>
      </w:pPr>
      <w:r w:rsidRPr="00BD5CAC">
        <w:rPr>
          <w:rFonts w:asciiTheme="minorHAnsi" w:eastAsiaTheme="majorEastAsia" w:hAnsiTheme="minorHAnsi" w:cstheme="minorHAnsi"/>
          <w:lang w:val="en-US"/>
        </w:rPr>
        <w:t>To estimate the selling house price since the new property tax has imposed 5 years ago, a random sample of 100 recently sold houses (in the past 3 months) was drawn and the selling price was recorded.</w:t>
      </w:r>
    </w:p>
    <w:p w14:paraId="4F0AF9D2" w14:textId="77777777" w:rsidR="00833179" w:rsidRPr="00CE0130" w:rsidRDefault="00833179" w:rsidP="00CE0130">
      <w:pPr>
        <w:pStyle w:val="ListParagraph"/>
        <w:numPr>
          <w:ilvl w:val="0"/>
          <w:numId w:val="33"/>
        </w:numPr>
        <w:rPr>
          <w:rFonts w:asciiTheme="minorHAnsi" w:eastAsiaTheme="majorEastAsia" w:hAnsiTheme="minorHAnsi" w:cstheme="minorHAnsi"/>
          <w:lang w:val="en-US"/>
        </w:rPr>
      </w:pPr>
      <w:r w:rsidRPr="00CE0130">
        <w:rPr>
          <w:rFonts w:asciiTheme="minorHAnsi" w:eastAsiaTheme="majorEastAsia" w:hAnsiTheme="minorHAnsi" w:cstheme="minorHAnsi"/>
          <w:lang w:val="en-US"/>
        </w:rPr>
        <w:t>Provide a description of the population. [2 marks]</w:t>
      </w:r>
    </w:p>
    <w:p w14:paraId="731EBD29" w14:textId="77777777" w:rsidR="00833179" w:rsidRPr="00CE0130" w:rsidRDefault="00833179" w:rsidP="00CE0130">
      <w:pPr>
        <w:pStyle w:val="ListParagraph"/>
        <w:rPr>
          <w:rFonts w:asciiTheme="minorHAnsi" w:eastAsiaTheme="majorEastAsia" w:hAnsiTheme="minorHAnsi" w:cstheme="minorHAnsi"/>
          <w:b/>
          <w:bCs/>
          <w:lang w:val="en-US"/>
        </w:rPr>
      </w:pPr>
      <w:r w:rsidRPr="00CE0130">
        <w:rPr>
          <w:rFonts w:asciiTheme="minorHAnsi" w:eastAsiaTheme="majorEastAsia" w:hAnsiTheme="minorHAnsi" w:cstheme="minorHAnsi"/>
          <w:b/>
          <w:bCs/>
          <w:lang w:val="en-US"/>
        </w:rPr>
        <w:t>All houses that were sold in the past 5 years</w:t>
      </w:r>
    </w:p>
    <w:p w14:paraId="5E0C3F66" w14:textId="77777777" w:rsidR="00833179" w:rsidRPr="00CE0130" w:rsidRDefault="00833179" w:rsidP="00CE0130">
      <w:pPr>
        <w:pStyle w:val="ListParagraph"/>
        <w:numPr>
          <w:ilvl w:val="0"/>
          <w:numId w:val="33"/>
        </w:numPr>
        <w:rPr>
          <w:rFonts w:asciiTheme="minorHAnsi" w:eastAsiaTheme="majorEastAsia" w:hAnsiTheme="minorHAnsi" w:cstheme="minorHAnsi"/>
          <w:lang w:val="en-US"/>
        </w:rPr>
      </w:pPr>
      <w:r w:rsidRPr="00CE0130">
        <w:rPr>
          <w:rFonts w:asciiTheme="minorHAnsi" w:eastAsiaTheme="majorEastAsia" w:hAnsiTheme="minorHAnsi" w:cstheme="minorHAnsi"/>
          <w:lang w:val="en-US"/>
        </w:rPr>
        <w:t>Provide a description of the sample. [2 marks]</w:t>
      </w:r>
    </w:p>
    <w:p w14:paraId="16E91C3A" w14:textId="77777777" w:rsidR="00833179" w:rsidRPr="00CE0130" w:rsidRDefault="00833179" w:rsidP="00CE0130">
      <w:pPr>
        <w:pStyle w:val="ListParagraph"/>
        <w:rPr>
          <w:rFonts w:asciiTheme="minorHAnsi" w:eastAsiaTheme="majorEastAsia" w:hAnsiTheme="minorHAnsi" w:cstheme="minorHAnsi"/>
          <w:b/>
          <w:bCs/>
          <w:lang w:val="en-US"/>
        </w:rPr>
      </w:pPr>
      <w:r w:rsidRPr="00CE0130">
        <w:rPr>
          <w:rFonts w:asciiTheme="minorHAnsi" w:eastAsiaTheme="majorEastAsia" w:hAnsiTheme="minorHAnsi" w:cstheme="minorHAnsi"/>
          <w:b/>
          <w:bCs/>
          <w:lang w:val="en-US"/>
        </w:rPr>
        <w:t>100 randomly selected houses that were sold in the past 3 months</w:t>
      </w:r>
    </w:p>
    <w:p w14:paraId="18F68218" w14:textId="77777777" w:rsidR="00833179" w:rsidRPr="00CE0130" w:rsidRDefault="00833179" w:rsidP="00CE0130">
      <w:pPr>
        <w:pStyle w:val="ListParagraph"/>
        <w:numPr>
          <w:ilvl w:val="0"/>
          <w:numId w:val="33"/>
        </w:numPr>
        <w:rPr>
          <w:rFonts w:asciiTheme="minorHAnsi" w:eastAsiaTheme="majorEastAsia" w:hAnsiTheme="minorHAnsi" w:cstheme="minorHAnsi"/>
          <w:lang w:val="en-US"/>
        </w:rPr>
      </w:pPr>
      <w:r w:rsidRPr="00CE0130">
        <w:rPr>
          <w:rFonts w:asciiTheme="minorHAnsi" w:eastAsiaTheme="majorEastAsia" w:hAnsiTheme="minorHAnsi" w:cstheme="minorHAnsi"/>
          <w:lang w:val="en-US"/>
        </w:rPr>
        <w:t>Provide a description of the sampling frame. [2 marks]</w:t>
      </w:r>
    </w:p>
    <w:p w14:paraId="43E99D7F" w14:textId="77777777" w:rsidR="00833179" w:rsidRPr="00CE0130" w:rsidRDefault="00833179" w:rsidP="00CE0130">
      <w:pPr>
        <w:pStyle w:val="ListParagraph"/>
        <w:rPr>
          <w:rFonts w:asciiTheme="minorHAnsi" w:eastAsiaTheme="majorEastAsia" w:hAnsiTheme="minorHAnsi" w:cstheme="minorHAnsi"/>
          <w:lang w:val="en-US"/>
        </w:rPr>
      </w:pPr>
      <w:r w:rsidRPr="00CE0130">
        <w:rPr>
          <w:rFonts w:asciiTheme="minorHAnsi" w:eastAsiaTheme="majorEastAsia" w:hAnsiTheme="minorHAnsi" w:cstheme="minorHAnsi"/>
          <w:b/>
          <w:bCs/>
          <w:lang w:val="en-US"/>
        </w:rPr>
        <w:t>All houses that were sold in the past 3 months</w:t>
      </w:r>
    </w:p>
    <w:p w14:paraId="211A7821" w14:textId="77777777" w:rsidR="00833179" w:rsidRPr="00CE0130" w:rsidRDefault="00833179" w:rsidP="00CE0130">
      <w:pPr>
        <w:pStyle w:val="ListParagraph"/>
        <w:numPr>
          <w:ilvl w:val="0"/>
          <w:numId w:val="33"/>
        </w:numPr>
        <w:rPr>
          <w:rFonts w:asciiTheme="minorHAnsi" w:eastAsiaTheme="majorEastAsia" w:hAnsiTheme="minorHAnsi" w:cstheme="minorHAnsi"/>
          <w:lang w:val="en-US"/>
        </w:rPr>
      </w:pPr>
      <w:r w:rsidRPr="00CE0130">
        <w:rPr>
          <w:rFonts w:asciiTheme="minorHAnsi" w:eastAsiaTheme="majorEastAsia" w:hAnsiTheme="minorHAnsi" w:cstheme="minorHAnsi"/>
          <w:lang w:val="en-US"/>
        </w:rPr>
        <w:t>Does the above sampling process involve any sampling error? Briefly justify your answer. [0+2 marks]</w:t>
      </w:r>
    </w:p>
    <w:p w14:paraId="0F7F59A4" w14:textId="77777777" w:rsidR="00833179" w:rsidRPr="00CE0130" w:rsidRDefault="00833179" w:rsidP="00CE0130">
      <w:pPr>
        <w:pStyle w:val="ListParagraph"/>
        <w:rPr>
          <w:rFonts w:asciiTheme="minorHAnsi" w:eastAsiaTheme="majorEastAsia" w:hAnsiTheme="minorHAnsi" w:cstheme="minorHAnsi"/>
          <w:b/>
          <w:lang w:val="en-US"/>
        </w:rPr>
      </w:pPr>
      <w:r w:rsidRPr="00CE0130">
        <w:rPr>
          <w:rFonts w:asciiTheme="minorHAnsi" w:eastAsiaTheme="majorEastAsia" w:hAnsiTheme="minorHAnsi" w:cstheme="minorHAnsi"/>
          <w:b/>
          <w:lang w:val="en-US"/>
        </w:rPr>
        <w:t>Yes. It is because we are getting a sample of 100 houses that were sold in the past 3 months</w:t>
      </w:r>
    </w:p>
    <w:p w14:paraId="17513133" w14:textId="77777777" w:rsidR="00833179" w:rsidRPr="00CE0130" w:rsidRDefault="00833179" w:rsidP="00CE0130">
      <w:pPr>
        <w:pStyle w:val="ListParagraph"/>
        <w:numPr>
          <w:ilvl w:val="0"/>
          <w:numId w:val="33"/>
        </w:numPr>
        <w:rPr>
          <w:rFonts w:asciiTheme="minorHAnsi" w:eastAsiaTheme="majorEastAsia" w:hAnsiTheme="minorHAnsi" w:cstheme="minorHAnsi"/>
          <w:lang w:val="en-US"/>
        </w:rPr>
      </w:pPr>
      <w:r w:rsidRPr="00CE0130">
        <w:rPr>
          <w:rFonts w:asciiTheme="minorHAnsi" w:eastAsiaTheme="majorEastAsia" w:hAnsiTheme="minorHAnsi" w:cstheme="minorHAnsi"/>
          <w:lang w:val="en-US"/>
        </w:rPr>
        <w:t>Does the above sampling process involve any selection bias? Briefly justify your answer. [0+2 marks]</w:t>
      </w:r>
    </w:p>
    <w:p w14:paraId="20D9332B" w14:textId="77777777" w:rsidR="00833179" w:rsidRPr="00CE0130" w:rsidRDefault="00833179" w:rsidP="00CE0130">
      <w:pPr>
        <w:pStyle w:val="ListParagraph"/>
        <w:rPr>
          <w:rFonts w:asciiTheme="minorHAnsi" w:eastAsiaTheme="majorEastAsia" w:hAnsiTheme="minorHAnsi" w:cstheme="minorHAnsi"/>
          <w:b/>
        </w:rPr>
      </w:pPr>
      <w:r w:rsidRPr="00CE0130">
        <w:rPr>
          <w:rFonts w:asciiTheme="minorHAnsi" w:eastAsiaTheme="majorEastAsia" w:hAnsiTheme="minorHAnsi" w:cstheme="minorHAnsi"/>
          <w:b/>
        </w:rPr>
        <w:t xml:space="preserve">Yes. The sampling process involves selection bias because the sampling frame (of all </w:t>
      </w:r>
      <w:r w:rsidRPr="00CE0130">
        <w:rPr>
          <w:rFonts w:asciiTheme="minorHAnsi" w:eastAsiaTheme="majorEastAsia" w:hAnsiTheme="minorHAnsi" w:cstheme="minorHAnsi"/>
          <w:b/>
          <w:bCs/>
          <w:lang w:val="en-US"/>
        </w:rPr>
        <w:t>houses that were sold in the past 3 months</w:t>
      </w:r>
      <w:r w:rsidRPr="00CE0130">
        <w:rPr>
          <w:rFonts w:asciiTheme="minorHAnsi" w:eastAsiaTheme="majorEastAsia" w:hAnsiTheme="minorHAnsi" w:cstheme="minorHAnsi"/>
          <w:b/>
        </w:rPr>
        <w:t>) does not match the target population (all houses that were sold in the past 5 years).</w:t>
      </w:r>
    </w:p>
    <w:p w14:paraId="7B5F84FE" w14:textId="77777777" w:rsidR="00833179" w:rsidRPr="00750E2A" w:rsidRDefault="00833179" w:rsidP="00BD5CAC">
      <w:pPr>
        <w:ind w:left="720"/>
        <w:rPr>
          <w:rFonts w:asciiTheme="minorHAnsi" w:eastAsiaTheme="majorEastAsia" w:hAnsiTheme="minorHAnsi" w:cstheme="minorHAnsi"/>
          <w:lang w:val="en-US"/>
        </w:rPr>
      </w:pPr>
    </w:p>
    <w:p w14:paraId="1A7DF2F2" w14:textId="77777777" w:rsidR="00833179" w:rsidRPr="00BD5CAC" w:rsidRDefault="00833179" w:rsidP="00BD5CAC">
      <w:pPr>
        <w:pStyle w:val="ListParagraph"/>
        <w:numPr>
          <w:ilvl w:val="0"/>
          <w:numId w:val="30"/>
        </w:numPr>
        <w:rPr>
          <w:rFonts w:asciiTheme="minorHAnsi" w:eastAsiaTheme="majorEastAsia" w:hAnsiTheme="minorHAnsi" w:cstheme="minorHAnsi"/>
          <w:lang w:val="en-US"/>
        </w:rPr>
      </w:pPr>
      <w:r w:rsidRPr="00BD5CAC">
        <w:rPr>
          <w:rFonts w:asciiTheme="minorHAnsi" w:eastAsiaTheme="majorEastAsia" w:hAnsiTheme="minorHAnsi" w:cstheme="minorHAnsi"/>
          <w:lang w:val="en-US"/>
        </w:rPr>
        <w:t>To investigate how British Columbian residents feel about the latest BC provincial budget, 1,000 BC residents were randomly selected at the Metrotown Shopping Centre on a Wednesday morning and they were asked the opinion about the provincial budget.</w:t>
      </w:r>
    </w:p>
    <w:p w14:paraId="065F5568" w14:textId="77777777" w:rsidR="00466A4C" w:rsidRDefault="00833179" w:rsidP="00466A4C">
      <w:pPr>
        <w:pStyle w:val="ListParagraph"/>
        <w:numPr>
          <w:ilvl w:val="0"/>
          <w:numId w:val="34"/>
        </w:numPr>
        <w:rPr>
          <w:rFonts w:asciiTheme="minorHAnsi" w:eastAsiaTheme="majorEastAsia" w:hAnsiTheme="minorHAnsi" w:cstheme="minorHAnsi"/>
          <w:lang w:val="en-US"/>
        </w:rPr>
      </w:pPr>
      <w:r w:rsidRPr="00466A4C">
        <w:rPr>
          <w:rFonts w:asciiTheme="minorHAnsi" w:eastAsiaTheme="majorEastAsia" w:hAnsiTheme="minorHAnsi" w:cstheme="minorHAnsi"/>
          <w:lang w:val="en-US"/>
        </w:rPr>
        <w:t>Identify the population. [2 marks]</w:t>
      </w:r>
    </w:p>
    <w:p w14:paraId="18C0381F" w14:textId="71B9F7AB" w:rsidR="00833179" w:rsidRPr="00466A4C" w:rsidRDefault="00833179" w:rsidP="00466A4C">
      <w:pPr>
        <w:pStyle w:val="ListParagraph"/>
        <w:rPr>
          <w:rFonts w:asciiTheme="minorHAnsi" w:eastAsiaTheme="majorEastAsia" w:hAnsiTheme="minorHAnsi" w:cstheme="minorHAnsi"/>
          <w:lang w:val="en-US"/>
        </w:rPr>
      </w:pPr>
      <w:r w:rsidRPr="00466A4C">
        <w:rPr>
          <w:rFonts w:asciiTheme="minorHAnsi" w:eastAsiaTheme="majorEastAsia" w:hAnsiTheme="minorHAnsi" w:cstheme="minorHAnsi"/>
          <w:b/>
        </w:rPr>
        <w:t>All British Columbian residents</w:t>
      </w:r>
    </w:p>
    <w:p w14:paraId="258A8029" w14:textId="77777777" w:rsidR="00833179" w:rsidRPr="00466A4C" w:rsidRDefault="00833179" w:rsidP="00466A4C">
      <w:pPr>
        <w:pStyle w:val="ListParagraph"/>
        <w:numPr>
          <w:ilvl w:val="0"/>
          <w:numId w:val="34"/>
        </w:numPr>
        <w:rPr>
          <w:rFonts w:asciiTheme="minorHAnsi" w:eastAsiaTheme="majorEastAsia" w:hAnsiTheme="minorHAnsi" w:cstheme="minorHAnsi"/>
          <w:lang w:val="en-US"/>
        </w:rPr>
      </w:pPr>
      <w:r w:rsidRPr="00466A4C">
        <w:rPr>
          <w:rFonts w:asciiTheme="minorHAnsi" w:eastAsiaTheme="majorEastAsia" w:hAnsiTheme="minorHAnsi" w:cstheme="minorHAnsi"/>
          <w:lang w:val="en-US"/>
        </w:rPr>
        <w:t>Identify the sample. [2 marks]</w:t>
      </w:r>
    </w:p>
    <w:p w14:paraId="4D636136" w14:textId="77777777" w:rsidR="00833179" w:rsidRPr="00466A4C" w:rsidRDefault="00833179" w:rsidP="00466A4C">
      <w:pPr>
        <w:ind w:left="720"/>
        <w:rPr>
          <w:rFonts w:asciiTheme="minorHAnsi" w:eastAsiaTheme="majorEastAsia" w:hAnsiTheme="minorHAnsi" w:cstheme="minorHAnsi"/>
          <w:b/>
        </w:rPr>
      </w:pPr>
      <w:r w:rsidRPr="00466A4C">
        <w:rPr>
          <w:rFonts w:asciiTheme="minorHAnsi" w:eastAsiaTheme="majorEastAsia" w:hAnsiTheme="minorHAnsi" w:cstheme="minorHAnsi"/>
          <w:b/>
        </w:rPr>
        <w:t>1,000 randomly selected BC residents who are in the Metrotown shopping Centre on a Wednesday morning</w:t>
      </w:r>
    </w:p>
    <w:p w14:paraId="0F68E191" w14:textId="77777777" w:rsidR="00833179" w:rsidRPr="00466A4C" w:rsidRDefault="00833179" w:rsidP="00466A4C">
      <w:pPr>
        <w:pStyle w:val="ListParagraph"/>
        <w:numPr>
          <w:ilvl w:val="0"/>
          <w:numId w:val="34"/>
        </w:numPr>
        <w:rPr>
          <w:rFonts w:asciiTheme="minorHAnsi" w:eastAsiaTheme="majorEastAsia" w:hAnsiTheme="minorHAnsi" w:cstheme="minorHAnsi"/>
          <w:lang w:val="en-US"/>
        </w:rPr>
      </w:pPr>
      <w:r w:rsidRPr="00466A4C">
        <w:rPr>
          <w:rFonts w:asciiTheme="minorHAnsi" w:eastAsiaTheme="majorEastAsia" w:hAnsiTheme="minorHAnsi" w:cstheme="minorHAnsi"/>
          <w:lang w:val="en-US"/>
        </w:rPr>
        <w:t>Provide a description of the sampling frame. [2 marks]</w:t>
      </w:r>
    </w:p>
    <w:p w14:paraId="45A22575" w14:textId="77777777" w:rsidR="00833179" w:rsidRPr="00466A4C" w:rsidRDefault="00833179" w:rsidP="00466A4C">
      <w:pPr>
        <w:ind w:left="720"/>
        <w:rPr>
          <w:rFonts w:asciiTheme="minorHAnsi" w:eastAsiaTheme="majorEastAsia" w:hAnsiTheme="minorHAnsi" w:cstheme="minorHAnsi"/>
          <w:b/>
        </w:rPr>
      </w:pPr>
      <w:r w:rsidRPr="00466A4C">
        <w:rPr>
          <w:rFonts w:asciiTheme="minorHAnsi" w:eastAsiaTheme="majorEastAsia" w:hAnsiTheme="minorHAnsi" w:cstheme="minorHAnsi"/>
          <w:b/>
        </w:rPr>
        <w:t>All BC residents who are in the Metrotown Shopping Centre on a Wednesday morning</w:t>
      </w:r>
    </w:p>
    <w:p w14:paraId="7435C9CD" w14:textId="77777777" w:rsidR="00833179" w:rsidRPr="00466A4C" w:rsidRDefault="00833179" w:rsidP="00466A4C">
      <w:pPr>
        <w:pStyle w:val="ListParagraph"/>
        <w:numPr>
          <w:ilvl w:val="0"/>
          <w:numId w:val="34"/>
        </w:numPr>
        <w:rPr>
          <w:rFonts w:asciiTheme="minorHAnsi" w:eastAsiaTheme="majorEastAsia" w:hAnsiTheme="minorHAnsi" w:cstheme="minorHAnsi"/>
          <w:lang w:val="en-US"/>
        </w:rPr>
      </w:pPr>
      <w:r w:rsidRPr="00466A4C">
        <w:rPr>
          <w:rFonts w:asciiTheme="minorHAnsi" w:eastAsiaTheme="majorEastAsia" w:hAnsiTheme="minorHAnsi" w:cstheme="minorHAnsi"/>
          <w:lang w:val="en-US"/>
        </w:rPr>
        <w:t>Does the above sampling process involve any sampling error? Briefly justify your answer. [0+2 marks]</w:t>
      </w:r>
    </w:p>
    <w:p w14:paraId="4E8BBC07" w14:textId="77777777" w:rsidR="00833179" w:rsidRPr="00466A4C" w:rsidRDefault="00833179" w:rsidP="00466A4C">
      <w:pPr>
        <w:ind w:left="720"/>
        <w:rPr>
          <w:rFonts w:asciiTheme="minorHAnsi" w:eastAsiaTheme="majorEastAsia" w:hAnsiTheme="minorHAnsi" w:cstheme="minorHAnsi"/>
          <w:b/>
          <w:lang w:val="en-US"/>
        </w:rPr>
      </w:pPr>
      <w:r w:rsidRPr="00466A4C">
        <w:rPr>
          <w:rFonts w:asciiTheme="minorHAnsi" w:eastAsiaTheme="majorEastAsia" w:hAnsiTheme="minorHAnsi" w:cstheme="minorHAnsi"/>
          <w:b/>
          <w:lang w:val="en-US"/>
        </w:rPr>
        <w:t>Yes. It is because we are getting a sample of 1,000 BC residents in the Metrotown Shopping Centre on a Wednesday morning</w:t>
      </w:r>
    </w:p>
    <w:p w14:paraId="179DF8FC" w14:textId="77777777" w:rsidR="00833179" w:rsidRPr="00466A4C" w:rsidRDefault="00833179" w:rsidP="00466A4C">
      <w:pPr>
        <w:pStyle w:val="ListParagraph"/>
        <w:numPr>
          <w:ilvl w:val="0"/>
          <w:numId w:val="34"/>
        </w:numPr>
        <w:rPr>
          <w:rFonts w:asciiTheme="minorHAnsi" w:eastAsiaTheme="majorEastAsia" w:hAnsiTheme="minorHAnsi" w:cstheme="minorHAnsi"/>
          <w:lang w:val="en-US"/>
        </w:rPr>
      </w:pPr>
      <w:r w:rsidRPr="00466A4C">
        <w:rPr>
          <w:rFonts w:asciiTheme="minorHAnsi" w:eastAsiaTheme="majorEastAsia" w:hAnsiTheme="minorHAnsi" w:cstheme="minorHAnsi"/>
          <w:lang w:val="en-US"/>
        </w:rPr>
        <w:t>Does the above sampling process involve any selection bias? Briefly justify your answer. [0+2 marks]</w:t>
      </w:r>
    </w:p>
    <w:p w14:paraId="22659D69" w14:textId="77777777" w:rsidR="00833179" w:rsidRPr="00466A4C" w:rsidRDefault="00833179" w:rsidP="00466A4C">
      <w:pPr>
        <w:ind w:left="720"/>
        <w:rPr>
          <w:rFonts w:asciiTheme="minorHAnsi" w:eastAsiaTheme="majorEastAsia" w:hAnsiTheme="minorHAnsi" w:cstheme="minorHAnsi"/>
          <w:b/>
        </w:rPr>
      </w:pPr>
      <w:r w:rsidRPr="00466A4C">
        <w:rPr>
          <w:rFonts w:asciiTheme="minorHAnsi" w:eastAsiaTheme="majorEastAsia" w:hAnsiTheme="minorHAnsi" w:cstheme="minorHAnsi"/>
          <w:b/>
        </w:rPr>
        <w:lastRenderedPageBreak/>
        <w:t xml:space="preserve">Yes. The sampling process involves selection bias because the sampling frame (of all BC residents who are in the Metrotown Shopping Centre on a Wednesday morning) does not match the target population (all BC residents). </w:t>
      </w:r>
    </w:p>
    <w:p w14:paraId="5A72B197" w14:textId="77777777" w:rsidR="00833179" w:rsidRPr="00750E2A" w:rsidRDefault="00833179" w:rsidP="00BD5CAC">
      <w:pPr>
        <w:rPr>
          <w:rFonts w:asciiTheme="minorHAnsi" w:eastAsiaTheme="majorEastAsia" w:hAnsiTheme="minorHAnsi" w:cstheme="minorHAnsi"/>
        </w:rPr>
      </w:pPr>
    </w:p>
    <w:p w14:paraId="7D13DDA5" w14:textId="77777777" w:rsidR="00833179" w:rsidRPr="00BD5CAC" w:rsidRDefault="00833179" w:rsidP="00BD5CAC">
      <w:pPr>
        <w:pStyle w:val="ListParagraph"/>
        <w:numPr>
          <w:ilvl w:val="0"/>
          <w:numId w:val="30"/>
        </w:numPr>
        <w:rPr>
          <w:rFonts w:asciiTheme="minorHAnsi" w:eastAsiaTheme="majorEastAsia" w:hAnsiTheme="minorHAnsi" w:cstheme="minorHAnsi"/>
          <w:lang w:val="en-US"/>
        </w:rPr>
      </w:pPr>
      <w:r w:rsidRPr="00BD5CAC">
        <w:rPr>
          <w:rFonts w:asciiTheme="minorHAnsi" w:eastAsiaTheme="majorEastAsia" w:hAnsiTheme="minorHAnsi" w:cstheme="minorHAnsi"/>
        </w:rPr>
        <w:t>Suppose you would be in Montreal for a business trip and wanted to know which restaurant your friends would recommend. You post this question on Facebook and wait for responses from friends and relatives. Is this a convenience sample? Briefly justify your answer. Also, explain if this convenience sample is a bad sample? [0+2+2 marks]</w:t>
      </w:r>
    </w:p>
    <w:p w14:paraId="7E2B0371" w14:textId="77777777" w:rsidR="00833179" w:rsidRPr="00BD5CAC" w:rsidRDefault="00833179" w:rsidP="00BD5CAC">
      <w:pPr>
        <w:ind w:left="360"/>
        <w:rPr>
          <w:rFonts w:asciiTheme="minorHAnsi" w:eastAsiaTheme="majorEastAsia" w:hAnsiTheme="minorHAnsi" w:cstheme="minorHAnsi"/>
          <w:b/>
          <w:bCs/>
        </w:rPr>
      </w:pPr>
      <w:r w:rsidRPr="00BD5CAC">
        <w:rPr>
          <w:rFonts w:asciiTheme="minorHAnsi" w:eastAsiaTheme="majorEastAsia" w:hAnsiTheme="minorHAnsi" w:cstheme="minorHAnsi"/>
          <w:b/>
          <w:bCs/>
        </w:rPr>
        <w:t>This is an example of convenience sample. [0]</w:t>
      </w:r>
    </w:p>
    <w:p w14:paraId="532FF3AC" w14:textId="77777777" w:rsidR="00833179" w:rsidRPr="00BD5CAC" w:rsidRDefault="00833179" w:rsidP="00BD5CAC">
      <w:pPr>
        <w:ind w:left="360"/>
        <w:rPr>
          <w:rFonts w:asciiTheme="minorHAnsi" w:eastAsiaTheme="majorEastAsia" w:hAnsiTheme="minorHAnsi" w:cstheme="minorHAnsi"/>
          <w:b/>
          <w:bCs/>
        </w:rPr>
      </w:pPr>
      <w:r w:rsidRPr="00BD5CAC">
        <w:rPr>
          <w:rFonts w:asciiTheme="minorHAnsi" w:eastAsiaTheme="majorEastAsia" w:hAnsiTheme="minorHAnsi" w:cstheme="minorHAnsi"/>
          <w:b/>
          <w:bCs/>
        </w:rPr>
        <w:t>It is because it does not involve any randomness in the sample (answers from friends). [2]</w:t>
      </w:r>
    </w:p>
    <w:p w14:paraId="71A3DD6E" w14:textId="77777777" w:rsidR="00833179" w:rsidRPr="00BD5CAC" w:rsidRDefault="00833179" w:rsidP="00BD5CAC">
      <w:pPr>
        <w:ind w:left="360"/>
        <w:rPr>
          <w:rFonts w:asciiTheme="minorHAnsi" w:eastAsiaTheme="majorEastAsia" w:hAnsiTheme="minorHAnsi" w:cstheme="minorHAnsi"/>
          <w:b/>
          <w:bCs/>
        </w:rPr>
      </w:pPr>
      <w:r w:rsidRPr="00BD5CAC">
        <w:rPr>
          <w:rFonts w:asciiTheme="minorHAnsi" w:eastAsiaTheme="majorEastAsia" w:hAnsiTheme="minorHAnsi" w:cstheme="minorHAnsi"/>
          <w:b/>
          <w:bCs/>
        </w:rPr>
        <w:t>Although it is not a random sample, it is not entirely a bad sample for this purpose. You are asking your friends and relatives about their recommendation. Their opinions are properly what you are looking for because they know you well and possibly your taste. [2]</w:t>
      </w:r>
    </w:p>
    <w:p w14:paraId="6AEBDA9F" w14:textId="77777777" w:rsidR="00833179" w:rsidRPr="00750E2A" w:rsidRDefault="00833179" w:rsidP="00BD5CAC">
      <w:pPr>
        <w:pStyle w:val="ListParagraph"/>
        <w:ind w:left="360"/>
        <w:rPr>
          <w:rFonts w:asciiTheme="minorHAnsi" w:eastAsiaTheme="majorEastAsia" w:hAnsiTheme="minorHAnsi" w:cstheme="minorHAnsi"/>
          <w:b/>
          <w:lang w:val="en-US"/>
        </w:rPr>
      </w:pPr>
    </w:p>
    <w:p w14:paraId="752EFD32" w14:textId="77777777" w:rsidR="00833179" w:rsidRPr="00BD5CAC" w:rsidRDefault="00833179" w:rsidP="00BD5CAC">
      <w:pPr>
        <w:pStyle w:val="ListParagraph"/>
        <w:numPr>
          <w:ilvl w:val="0"/>
          <w:numId w:val="30"/>
        </w:numPr>
        <w:rPr>
          <w:rFonts w:asciiTheme="minorHAnsi" w:eastAsiaTheme="majorEastAsia" w:hAnsiTheme="minorHAnsi" w:cstheme="minorHAnsi"/>
          <w:lang w:val="en-US"/>
        </w:rPr>
      </w:pPr>
      <w:r w:rsidRPr="00BD5CAC">
        <w:rPr>
          <w:rFonts w:asciiTheme="minorHAnsi" w:eastAsiaTheme="majorEastAsia" w:hAnsiTheme="minorHAnsi" w:cstheme="minorHAnsi"/>
          <w:lang w:val="en-US"/>
        </w:rPr>
        <w:t>An instructor wanted to get five students to collect the assignments for him. He uses a random number generator (like Excel) to generate five random numbers between 1 and 30 (the class size). And the numbers are 5, 7, 18, 28 and 29. Is this a random sample? Briefly justify your answer. [0+2 marks]</w:t>
      </w:r>
    </w:p>
    <w:p w14:paraId="26B455AF" w14:textId="09E60785"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 xml:space="preserve">This is an example of </w:t>
      </w:r>
      <w:r w:rsidR="00466A4C" w:rsidRPr="00BD5CAC">
        <w:rPr>
          <w:rFonts w:asciiTheme="minorHAnsi" w:eastAsiaTheme="majorEastAsia" w:hAnsiTheme="minorHAnsi" w:cstheme="minorHAnsi"/>
          <w:b/>
          <w:lang w:val="en-US"/>
        </w:rPr>
        <w:t>a simple</w:t>
      </w:r>
      <w:r w:rsidRPr="00BD5CAC">
        <w:rPr>
          <w:rFonts w:asciiTheme="minorHAnsi" w:eastAsiaTheme="majorEastAsia" w:hAnsiTheme="minorHAnsi" w:cstheme="minorHAnsi"/>
          <w:b/>
          <w:lang w:val="en-US"/>
        </w:rPr>
        <w:t xml:space="preserve"> random sample. [0]</w:t>
      </w:r>
    </w:p>
    <w:p w14:paraId="6F47F16A" w14:textId="77777777" w:rsidR="00833179" w:rsidRPr="00BD5CAC" w:rsidRDefault="00833179" w:rsidP="00BD5CAC">
      <w:pPr>
        <w:ind w:left="360"/>
        <w:rPr>
          <w:rFonts w:asciiTheme="minorHAnsi" w:eastAsiaTheme="majorEastAsia" w:hAnsiTheme="minorHAnsi" w:cstheme="minorHAnsi"/>
        </w:rPr>
      </w:pPr>
      <w:r w:rsidRPr="00BD5CAC">
        <w:rPr>
          <w:rFonts w:asciiTheme="minorHAnsi" w:eastAsiaTheme="majorEastAsia" w:hAnsiTheme="minorHAnsi" w:cstheme="minorHAnsi"/>
          <w:b/>
          <w:lang w:val="en-US"/>
        </w:rPr>
        <w:t>It is because (1) the five numbers were generated using a proper random number generator, (2) all 30 students had an equal chance of being selected and (3) each student was selected only once. [2]</w:t>
      </w:r>
    </w:p>
    <w:p w14:paraId="06DB2AA1" w14:textId="77777777" w:rsidR="00833179" w:rsidRPr="00750E2A" w:rsidRDefault="00833179" w:rsidP="00BD5CAC">
      <w:pPr>
        <w:pStyle w:val="ListParagraph"/>
        <w:ind w:left="360"/>
        <w:rPr>
          <w:rFonts w:asciiTheme="minorHAnsi" w:eastAsiaTheme="majorEastAsia" w:hAnsiTheme="minorHAnsi" w:cstheme="minorHAnsi"/>
          <w:lang w:val="en-US"/>
        </w:rPr>
      </w:pPr>
    </w:p>
    <w:p w14:paraId="20FF094E" w14:textId="77777777" w:rsidR="00833179" w:rsidRPr="00BD5CAC" w:rsidRDefault="00833179" w:rsidP="00BD5CAC">
      <w:pPr>
        <w:pStyle w:val="ListParagraph"/>
        <w:numPr>
          <w:ilvl w:val="0"/>
          <w:numId w:val="30"/>
        </w:numPr>
        <w:rPr>
          <w:rFonts w:asciiTheme="minorHAnsi" w:eastAsiaTheme="majorEastAsia" w:hAnsiTheme="minorHAnsi" w:cstheme="minorHAnsi"/>
          <w:lang w:val="en-US"/>
        </w:rPr>
      </w:pPr>
      <w:r w:rsidRPr="00BD5CAC">
        <w:rPr>
          <w:rFonts w:asciiTheme="minorHAnsi" w:eastAsiaTheme="majorEastAsia" w:hAnsiTheme="minorHAnsi" w:cstheme="minorHAnsi"/>
          <w:lang w:val="en-US"/>
        </w:rPr>
        <w:t>Suppose we want to know how Langara students feel about the cafeteria food. You decided to stand by the main entrance (outside the cafeteria, near Tim Hortons) on a Wednesday and interview 50 students walking into the cafeteria. To get a good idea about the size of the “sampling frame”, you have estimated that there are about 200 students going into the cafeteria during lunch hour (12-1pm). First, you calculate a value 200/50=4. A random number was chosen between 1 and 4 using a random number generator. Then, every 4</w:t>
      </w:r>
      <w:r w:rsidRPr="00BD5CAC">
        <w:rPr>
          <w:rFonts w:asciiTheme="minorHAnsi" w:eastAsiaTheme="majorEastAsia" w:hAnsiTheme="minorHAnsi" w:cstheme="minorHAnsi"/>
          <w:vertAlign w:val="superscript"/>
          <w:lang w:val="en-US"/>
        </w:rPr>
        <w:t>th</w:t>
      </w:r>
      <w:r w:rsidRPr="00BD5CAC">
        <w:rPr>
          <w:rFonts w:asciiTheme="minorHAnsi" w:eastAsiaTheme="majorEastAsia" w:hAnsiTheme="minorHAnsi" w:cstheme="minorHAnsi"/>
          <w:lang w:val="en-US"/>
        </w:rPr>
        <w:t xml:space="preserve"> student walking into the cafeteria is interviewed. Identify the sampling method used above. Briefly justify your answer. [1+3 marks]</w:t>
      </w:r>
    </w:p>
    <w:p w14:paraId="7314AC41"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This is an example of a systematic sample because of the following 3 main steps. [1]</w:t>
      </w:r>
    </w:p>
    <w:p w14:paraId="7B213F48"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Subjects = students</w:t>
      </w:r>
    </w:p>
    <w:p w14:paraId="4585AF28"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Frame = the sequence of students walking into the cafeteria</w:t>
      </w:r>
    </w:p>
    <w:p w14:paraId="349D7111" w14:textId="21F07A08"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1) </w:t>
      </w:r>
      <w:r w:rsidR="00833179" w:rsidRPr="00BD5CAC">
        <w:rPr>
          <w:rFonts w:asciiTheme="minorHAnsi" w:eastAsiaTheme="majorEastAsia" w:hAnsiTheme="minorHAnsi" w:cstheme="minorHAnsi"/>
          <w:b/>
          <w:lang w:val="en-US"/>
        </w:rPr>
        <w:t>The stepper was calculated based on an estimated size of the sampling frame of 200. In this case, it was 4. [1]</w:t>
      </w:r>
    </w:p>
    <w:p w14:paraId="1707635C" w14:textId="24F15928"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2) </w:t>
      </w:r>
      <w:r w:rsidR="00833179" w:rsidRPr="00BD5CAC">
        <w:rPr>
          <w:rFonts w:asciiTheme="minorHAnsi" w:eastAsiaTheme="majorEastAsia" w:hAnsiTheme="minorHAnsi" w:cstheme="minorHAnsi"/>
          <w:b/>
          <w:lang w:val="en-US"/>
        </w:rPr>
        <w:t>A starting point was randomly chosen between the first and the fourth students. [1]</w:t>
      </w:r>
    </w:p>
    <w:p w14:paraId="117B6D28" w14:textId="2021850D"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3) </w:t>
      </w:r>
      <w:r w:rsidR="00833179" w:rsidRPr="00BD5CAC">
        <w:rPr>
          <w:rFonts w:asciiTheme="minorHAnsi" w:eastAsiaTheme="majorEastAsia" w:hAnsiTheme="minorHAnsi" w:cstheme="minorHAnsi"/>
          <w:b/>
          <w:lang w:val="en-US"/>
        </w:rPr>
        <w:t>Every 4</w:t>
      </w:r>
      <w:r w:rsidR="00833179" w:rsidRPr="00BD5CAC">
        <w:rPr>
          <w:rFonts w:asciiTheme="minorHAnsi" w:eastAsiaTheme="majorEastAsia" w:hAnsiTheme="minorHAnsi" w:cstheme="minorHAnsi"/>
          <w:b/>
          <w:vertAlign w:val="superscript"/>
          <w:lang w:val="en-US"/>
        </w:rPr>
        <w:t>th</w:t>
      </w:r>
      <w:r w:rsidR="00833179" w:rsidRPr="00BD5CAC">
        <w:rPr>
          <w:rFonts w:asciiTheme="minorHAnsi" w:eastAsiaTheme="majorEastAsia" w:hAnsiTheme="minorHAnsi" w:cstheme="minorHAnsi"/>
          <w:b/>
          <w:lang w:val="en-US"/>
        </w:rPr>
        <w:t xml:space="preserve"> student was drawn from a sequence of students walking into the cafeteria. [1]</w:t>
      </w:r>
    </w:p>
    <w:p w14:paraId="662C204C" w14:textId="77777777" w:rsidR="00833179" w:rsidRPr="00750E2A" w:rsidRDefault="00833179" w:rsidP="00BD5CAC">
      <w:pPr>
        <w:pStyle w:val="ListParagraph"/>
        <w:ind w:left="360"/>
        <w:rPr>
          <w:rFonts w:asciiTheme="minorHAnsi" w:eastAsiaTheme="majorEastAsia" w:hAnsiTheme="minorHAnsi" w:cstheme="minorHAnsi"/>
          <w:b/>
          <w:lang w:val="en-US"/>
        </w:rPr>
      </w:pPr>
    </w:p>
    <w:p w14:paraId="45DFFCD8" w14:textId="77777777" w:rsidR="00833179" w:rsidRPr="00BD5CAC" w:rsidRDefault="00833179" w:rsidP="00BD5CAC">
      <w:pPr>
        <w:pStyle w:val="ListParagraph"/>
        <w:numPr>
          <w:ilvl w:val="0"/>
          <w:numId w:val="30"/>
        </w:numPr>
        <w:rPr>
          <w:rFonts w:asciiTheme="minorHAnsi" w:eastAsiaTheme="majorEastAsia" w:hAnsiTheme="minorHAnsi" w:cstheme="minorHAnsi"/>
          <w:lang w:val="en-US"/>
        </w:rPr>
      </w:pPr>
      <w:r w:rsidRPr="00BD5CAC">
        <w:rPr>
          <w:rFonts w:asciiTheme="minorHAnsi" w:eastAsiaTheme="majorEastAsia" w:hAnsiTheme="minorHAnsi" w:cstheme="minorHAnsi"/>
          <w:lang w:val="en-US"/>
        </w:rPr>
        <w:t>Suppose you want to know the amount of time Langara students work per week. To make sure we are able to capture students with different workload at school (i.e. different number of courses), students are divided into five groups – (1) taking one course, (2) taking two courses, …, (5) taking five courses. A random sample will be drawn within the five groups and the collective sample is used to do the study. Identify the sampling method used above. Briefly justify your answer. [1+3 marks]</w:t>
      </w:r>
    </w:p>
    <w:p w14:paraId="3CF3C043"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This is an example of a stratified random sample because of the following 3 main steps. [1]</w:t>
      </w:r>
    </w:p>
    <w:p w14:paraId="6E23A35A"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lastRenderedPageBreak/>
        <w:t>Sample = students</w:t>
      </w:r>
    </w:p>
    <w:p w14:paraId="683EABCE"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Demographic factor = workload (1 course, …, 5 courses)</w:t>
      </w:r>
    </w:p>
    <w:p w14:paraId="4751DE45" w14:textId="781687BF"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1) </w:t>
      </w:r>
      <w:r w:rsidR="00833179" w:rsidRPr="00BD5CAC">
        <w:rPr>
          <w:rFonts w:asciiTheme="minorHAnsi" w:eastAsiaTheme="majorEastAsia" w:hAnsiTheme="minorHAnsi" w:cstheme="minorHAnsi"/>
          <w:b/>
          <w:lang w:val="en-US"/>
        </w:rPr>
        <w:t>The population (or sampling frame) of all students was divided in to five non-overlapping groups or strata, based on the workload or number of courses. [1]</w:t>
      </w:r>
    </w:p>
    <w:p w14:paraId="2AC8CE24" w14:textId="5B88D555"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2) </w:t>
      </w:r>
      <w:r w:rsidR="00833179" w:rsidRPr="00BD5CAC">
        <w:rPr>
          <w:rFonts w:asciiTheme="minorHAnsi" w:eastAsiaTheme="majorEastAsia" w:hAnsiTheme="minorHAnsi" w:cstheme="minorHAnsi"/>
          <w:b/>
          <w:lang w:val="en-US"/>
        </w:rPr>
        <w:t>A SRS was done in each stratum, one from each with students having different workload. [1]</w:t>
      </w:r>
    </w:p>
    <w:p w14:paraId="74990315" w14:textId="0205F934"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3) </w:t>
      </w:r>
      <w:r w:rsidR="00833179" w:rsidRPr="00BD5CAC">
        <w:rPr>
          <w:rFonts w:asciiTheme="minorHAnsi" w:eastAsiaTheme="majorEastAsia" w:hAnsiTheme="minorHAnsi" w:cstheme="minorHAnsi"/>
          <w:b/>
          <w:lang w:val="en-US"/>
        </w:rPr>
        <w:t>The collection of the randomly chosen students from each stratum gave the stratified random sample. [1]</w:t>
      </w:r>
    </w:p>
    <w:p w14:paraId="13560669" w14:textId="77777777" w:rsidR="00833179" w:rsidRPr="00750E2A" w:rsidRDefault="00833179" w:rsidP="00BD5CAC">
      <w:pPr>
        <w:pStyle w:val="ListParagraph"/>
        <w:suppressAutoHyphens/>
        <w:ind w:left="360"/>
        <w:rPr>
          <w:rFonts w:asciiTheme="minorHAnsi" w:eastAsiaTheme="majorEastAsia" w:hAnsiTheme="minorHAnsi" w:cstheme="minorHAnsi"/>
          <w:lang w:val="en-US"/>
        </w:rPr>
      </w:pPr>
    </w:p>
    <w:p w14:paraId="6640ABEE" w14:textId="77777777" w:rsidR="00833179" w:rsidRPr="00BD5CAC" w:rsidRDefault="00833179" w:rsidP="00BD5CAC">
      <w:pPr>
        <w:pStyle w:val="ListParagraph"/>
        <w:numPr>
          <w:ilvl w:val="0"/>
          <w:numId w:val="30"/>
        </w:numPr>
        <w:rPr>
          <w:rFonts w:asciiTheme="minorHAnsi" w:eastAsiaTheme="majorEastAsia" w:hAnsiTheme="minorHAnsi" w:cstheme="minorHAnsi"/>
          <w:lang w:val="en-US"/>
        </w:rPr>
      </w:pPr>
      <w:r w:rsidRPr="00BD5CAC">
        <w:rPr>
          <w:rFonts w:asciiTheme="minorHAnsi" w:eastAsiaTheme="majorEastAsia" w:hAnsiTheme="minorHAnsi" w:cstheme="minorHAnsi"/>
          <w:lang w:val="en-US"/>
        </w:rPr>
        <w:t>Suppose we want to find out how Langara students feel about the ever-increasing textbook price and how welcome they are to e-book. Suppose further that there are 100 classrooms at Langara College (in A, B, C, and L buildings) and each classroom has 30 students. If we want a random sample of 200 students, we will have to get a random sample of 7 classrooms (7x30=210). After numbering the list of all classrooms and using a random number generator (like Excel) to generate 7 random numbers between 1 and 100, we get 7 classrooms. They are namely B154, A321, C207, B032, B144, A255 and L305. Then, every student in these seven classrooms between 12:30pm and 1:30pm on a Wednesday will be part of the sample. Identify the sampling method used above. Briefly justify your answer. [1+3 marks]</w:t>
      </w:r>
    </w:p>
    <w:p w14:paraId="5A10B5BB"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This is an example of a cluster sample because of the following 3 main steps. [1]</w:t>
      </w:r>
    </w:p>
    <w:p w14:paraId="4E18B2D4"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Subjects = students</w:t>
      </w:r>
    </w:p>
    <w:p w14:paraId="24915E70" w14:textId="77777777" w:rsidR="00833179" w:rsidRPr="00BD5CAC" w:rsidRDefault="00833179" w:rsidP="00BD5CAC">
      <w:pPr>
        <w:ind w:left="360"/>
        <w:rPr>
          <w:rFonts w:asciiTheme="minorHAnsi" w:eastAsiaTheme="majorEastAsia" w:hAnsiTheme="minorHAnsi" w:cstheme="minorHAnsi"/>
          <w:b/>
          <w:lang w:val="en-US"/>
        </w:rPr>
      </w:pPr>
      <w:r w:rsidRPr="00BD5CAC">
        <w:rPr>
          <w:rFonts w:asciiTheme="minorHAnsi" w:eastAsiaTheme="majorEastAsia" w:hAnsiTheme="minorHAnsi" w:cstheme="minorHAnsi"/>
          <w:b/>
          <w:lang w:val="en-US"/>
        </w:rPr>
        <w:t>Geographic factor/clusters = classrooms</w:t>
      </w:r>
    </w:p>
    <w:p w14:paraId="77E0A5FB" w14:textId="6C91822C"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1) </w:t>
      </w:r>
      <w:r w:rsidR="00833179" w:rsidRPr="00BD5CAC">
        <w:rPr>
          <w:rFonts w:asciiTheme="minorHAnsi" w:eastAsiaTheme="majorEastAsia" w:hAnsiTheme="minorHAnsi" w:cstheme="minorHAnsi"/>
          <w:b/>
          <w:lang w:val="en-US"/>
        </w:rPr>
        <w:t>The population (or sampling frame) of all students was divided in to 100 non-overlapping classrooms or clusters. Of course, in this case, we are assuming that all students would be in a class during that time/date. [1]</w:t>
      </w:r>
    </w:p>
    <w:p w14:paraId="004C9057" w14:textId="52FC622C"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2) </w:t>
      </w:r>
      <w:r w:rsidR="00833179" w:rsidRPr="00BD5CAC">
        <w:rPr>
          <w:rFonts w:asciiTheme="minorHAnsi" w:eastAsiaTheme="majorEastAsia" w:hAnsiTheme="minorHAnsi" w:cstheme="minorHAnsi"/>
          <w:b/>
          <w:lang w:val="en-US"/>
        </w:rPr>
        <w:t>A random subset of 7 classrooms was drawn using random number generator. [1]</w:t>
      </w:r>
    </w:p>
    <w:p w14:paraId="1449FA5A" w14:textId="473F600A" w:rsidR="00833179" w:rsidRPr="00BD5CAC" w:rsidRDefault="00466A4C" w:rsidP="00466A4C">
      <w:pPr>
        <w:ind w:left="360"/>
        <w:rPr>
          <w:rFonts w:asciiTheme="minorHAnsi" w:eastAsiaTheme="majorEastAsia" w:hAnsiTheme="minorHAnsi" w:cstheme="minorHAnsi"/>
          <w:b/>
          <w:lang w:val="en-US"/>
        </w:rPr>
      </w:pPr>
      <w:r>
        <w:rPr>
          <w:rFonts w:asciiTheme="minorHAnsi" w:eastAsiaTheme="majorEastAsia" w:hAnsiTheme="minorHAnsi" w:cstheme="minorHAnsi"/>
          <w:b/>
          <w:lang w:val="en-US"/>
        </w:rPr>
        <w:t xml:space="preserve">3) </w:t>
      </w:r>
      <w:r w:rsidR="00833179" w:rsidRPr="00BD5CAC">
        <w:rPr>
          <w:rFonts w:asciiTheme="minorHAnsi" w:eastAsiaTheme="majorEastAsia" w:hAnsiTheme="minorHAnsi" w:cstheme="minorHAnsi"/>
          <w:b/>
          <w:lang w:val="en-US"/>
        </w:rPr>
        <w:t>All students in those 7 randomly chosen classrooms gave the cluster sample. [1]</w:t>
      </w:r>
    </w:p>
    <w:p w14:paraId="751610A1" w14:textId="77777777" w:rsidR="00833179" w:rsidRPr="00750E2A" w:rsidRDefault="00833179" w:rsidP="00BD5CAC">
      <w:pPr>
        <w:pStyle w:val="ListParagraph"/>
        <w:suppressAutoHyphens/>
        <w:ind w:left="360"/>
        <w:rPr>
          <w:rFonts w:asciiTheme="minorHAnsi" w:eastAsiaTheme="majorEastAsia" w:hAnsiTheme="minorHAnsi" w:cstheme="minorHAnsi"/>
          <w:lang w:val="en-US"/>
        </w:rPr>
      </w:pPr>
    </w:p>
    <w:sectPr w:rsidR="00833179" w:rsidRPr="00750E2A" w:rsidSect="00B01599">
      <w:headerReference w:type="default" r:id="rId8"/>
      <w:footerReference w:type="even" r:id="rId9"/>
      <w:footerReference w:type="default" r:id="rId10"/>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BA6C5" w14:textId="77777777" w:rsidR="00C75C8F" w:rsidRDefault="00C75C8F">
      <w:r>
        <w:separator/>
      </w:r>
    </w:p>
  </w:endnote>
  <w:endnote w:type="continuationSeparator" w:id="0">
    <w:p w14:paraId="0318BCC8" w14:textId="77777777" w:rsidR="00C75C8F" w:rsidRDefault="00C75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9E05" w14:textId="77777777" w:rsidR="006B01DB" w:rsidRDefault="006B01DB" w:rsidP="003273C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620128" w14:textId="77777777" w:rsidR="006B01DB" w:rsidRDefault="006B01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9597" w14:textId="4D6129E9" w:rsidR="006B01DB" w:rsidRPr="005E581E" w:rsidRDefault="006B01DB" w:rsidP="003273CF">
    <w:pPr>
      <w:pStyle w:val="Footer"/>
      <w:jc w:val="center"/>
      <w:rPr>
        <w:rFonts w:asciiTheme="minorHAnsi" w:hAnsiTheme="minorHAnsi" w:cstheme="minorHAnsi"/>
        <w:szCs w:val="20"/>
      </w:rPr>
    </w:pPr>
    <w:r w:rsidRPr="005E581E">
      <w:rPr>
        <w:rStyle w:val="PageNumber"/>
        <w:rFonts w:asciiTheme="minorHAnsi" w:hAnsiTheme="minorHAnsi" w:cstheme="minorHAnsi"/>
        <w:szCs w:val="20"/>
      </w:rPr>
      <w:t xml:space="preserve">Page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PAGE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r w:rsidRPr="005E581E">
      <w:rPr>
        <w:rStyle w:val="PageNumber"/>
        <w:rFonts w:asciiTheme="minorHAnsi" w:hAnsiTheme="minorHAnsi" w:cstheme="minorHAnsi"/>
        <w:szCs w:val="20"/>
      </w:rPr>
      <w:t xml:space="preserve"> of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NUMPAGES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550E" w14:textId="77777777" w:rsidR="00C75C8F" w:rsidRDefault="00C75C8F">
      <w:r>
        <w:separator/>
      </w:r>
    </w:p>
  </w:footnote>
  <w:footnote w:type="continuationSeparator" w:id="0">
    <w:p w14:paraId="4C88FBAE" w14:textId="77777777" w:rsidR="00C75C8F" w:rsidRDefault="00C75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73A2" w14:textId="3742C00C" w:rsidR="006B01DB" w:rsidRPr="005E581E" w:rsidRDefault="006B01DB" w:rsidP="005E28AE">
    <w:pPr>
      <w:pStyle w:val="Header"/>
      <w:rPr>
        <w:rFonts w:asciiTheme="minorHAnsi" w:hAnsiTheme="minorHAnsi" w:cstheme="minorHAnsi"/>
        <w:szCs w:val="20"/>
        <w:lang w:val="en-US"/>
      </w:rPr>
    </w:pPr>
    <w:r w:rsidRPr="005E581E">
      <w:rPr>
        <w:rFonts w:asciiTheme="minorHAnsi" w:hAnsiTheme="minorHAnsi" w:cstheme="minorHAnsi"/>
        <w:szCs w:val="20"/>
        <w:lang w:val="en-US"/>
      </w:rPr>
      <w:t>S</w:t>
    </w:r>
    <w:r w:rsidR="004C0B83">
      <w:rPr>
        <w:rFonts w:asciiTheme="minorHAnsi" w:hAnsiTheme="minorHAnsi" w:cstheme="minorHAnsi"/>
        <w:szCs w:val="20"/>
        <w:lang w:val="en-US"/>
      </w:rPr>
      <w:t>TAT</w:t>
    </w:r>
    <w:r w:rsidR="00112ACA" w:rsidRPr="005E581E">
      <w:rPr>
        <w:rFonts w:asciiTheme="minorHAnsi" w:hAnsiTheme="minorHAnsi" w:cstheme="minorHAnsi"/>
        <w:szCs w:val="20"/>
        <w:lang w:val="en-US"/>
      </w:rPr>
      <w:t xml:space="preserve"> </w:t>
    </w:r>
    <w:r w:rsidR="00F0303A">
      <w:rPr>
        <w:rFonts w:asciiTheme="minorHAnsi" w:hAnsiTheme="minorHAnsi" w:cstheme="minorHAnsi"/>
        <w:szCs w:val="20"/>
        <w:lang w:val="en-US"/>
      </w:rPr>
      <w:t>1123</w:t>
    </w:r>
    <w:r w:rsidR="00112ACA" w:rsidRPr="005E581E">
      <w:rPr>
        <w:rFonts w:asciiTheme="minorHAnsi" w:hAnsiTheme="minorHAnsi" w:cstheme="minorHAnsi"/>
        <w:szCs w:val="20"/>
        <w:lang w:val="en-US"/>
      </w:rPr>
      <w:t xml:space="preserve"> </w:t>
    </w:r>
    <w:r w:rsidR="00043415">
      <w:rPr>
        <w:rFonts w:asciiTheme="minorHAnsi" w:hAnsiTheme="minorHAnsi" w:cstheme="minorHAnsi"/>
        <w:szCs w:val="20"/>
        <w:lang w:val="en-US"/>
      </w:rPr>
      <w:t>Answer Keys to Practice Questions</w:t>
    </w:r>
    <w:r w:rsidR="00782FF3">
      <w:rPr>
        <w:rFonts w:asciiTheme="minorHAnsi" w:hAnsiTheme="minorHAnsi" w:cstheme="minorHAnsi"/>
        <w:szCs w:val="20"/>
        <w:lang w:val="en-US"/>
      </w:rPr>
      <w:t xml:space="preserve"> – </w:t>
    </w:r>
    <w:r w:rsidR="00A220B9">
      <w:rPr>
        <w:rFonts w:asciiTheme="minorHAnsi" w:hAnsiTheme="minorHAnsi" w:cstheme="minorHAnsi"/>
        <w:szCs w:val="20"/>
        <w:lang w:val="en-US"/>
      </w:rPr>
      <w:t>Part I</w:t>
    </w:r>
  </w:p>
  <w:p w14:paraId="2D2CEA51" w14:textId="77777777" w:rsidR="006B01DB" w:rsidRPr="005E581E" w:rsidRDefault="006B01DB" w:rsidP="005E28AE">
    <w:pPr>
      <w:pStyle w:val="Header"/>
      <w:rPr>
        <w:rFonts w:asciiTheme="minorHAnsi" w:hAnsiTheme="minorHAnsi" w:cstheme="minorHAnsi"/>
        <w:sz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F32"/>
    <w:multiLevelType w:val="hybridMultilevel"/>
    <w:tmpl w:val="11B6CA8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01869"/>
    <w:multiLevelType w:val="hybridMultilevel"/>
    <w:tmpl w:val="45FA1E0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B777C"/>
    <w:multiLevelType w:val="hybridMultilevel"/>
    <w:tmpl w:val="C2A24FB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4DA5AC4"/>
    <w:multiLevelType w:val="hybridMultilevel"/>
    <w:tmpl w:val="DA628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791332"/>
    <w:multiLevelType w:val="hybridMultilevel"/>
    <w:tmpl w:val="397E2980"/>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3577D"/>
    <w:multiLevelType w:val="hybridMultilevel"/>
    <w:tmpl w:val="57282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98041B"/>
    <w:multiLevelType w:val="hybridMultilevel"/>
    <w:tmpl w:val="55A05382"/>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071A2"/>
    <w:multiLevelType w:val="hybridMultilevel"/>
    <w:tmpl w:val="6A1898F2"/>
    <w:lvl w:ilvl="0" w:tplc="7AFC9E34">
      <w:start w:val="1"/>
      <w:numFmt w:val="bullet"/>
      <w:lvlText w:val="o"/>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9F27D3C"/>
    <w:multiLevelType w:val="hybridMultilevel"/>
    <w:tmpl w:val="6BFE4A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5E2174"/>
    <w:multiLevelType w:val="hybridMultilevel"/>
    <w:tmpl w:val="3C8070A4"/>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D3EBC"/>
    <w:multiLevelType w:val="hybridMultilevel"/>
    <w:tmpl w:val="4F329BC6"/>
    <w:lvl w:ilvl="0" w:tplc="10090001">
      <w:start w:val="1"/>
      <w:numFmt w:val="bullet"/>
      <w:lvlText w:val=""/>
      <w:lvlJc w:val="left"/>
      <w:pPr>
        <w:ind w:left="360" w:hanging="360"/>
      </w:pPr>
      <w:rPr>
        <w:rFonts w:ascii="Symbol" w:hAnsi="Symbol" w:hint="default"/>
      </w:rPr>
    </w:lvl>
    <w:lvl w:ilvl="1" w:tplc="1009000F">
      <w:start w:val="1"/>
      <w:numFmt w:val="decimal"/>
      <w:lvlText w:val="%2."/>
      <w:lvlJc w:val="left"/>
      <w:pPr>
        <w:ind w:left="720" w:hanging="360"/>
      </w:pPr>
      <w:rPr>
        <w:rFonts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28F02B61"/>
    <w:multiLevelType w:val="hybridMultilevel"/>
    <w:tmpl w:val="E774E6FA"/>
    <w:lvl w:ilvl="0" w:tplc="1009000F">
      <w:start w:val="1"/>
      <w:numFmt w:val="decimal"/>
      <w:lvlText w:val="%1."/>
      <w:lvlJc w:val="left"/>
      <w:pPr>
        <w:ind w:left="360" w:hanging="360"/>
      </w:pPr>
    </w:lvl>
    <w:lvl w:ilvl="1" w:tplc="0556EC68">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2BA0471C"/>
    <w:multiLevelType w:val="hybridMultilevel"/>
    <w:tmpl w:val="84F65BAE"/>
    <w:lvl w:ilvl="0" w:tplc="1009000F">
      <w:start w:val="1"/>
      <w:numFmt w:val="decimal"/>
      <w:lvlText w:val="%1."/>
      <w:lvlJc w:val="left"/>
      <w:pPr>
        <w:ind w:left="360" w:hanging="360"/>
      </w:pPr>
    </w:lvl>
    <w:lvl w:ilvl="1" w:tplc="0556EC68">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2CE92A51"/>
    <w:multiLevelType w:val="hybridMultilevel"/>
    <w:tmpl w:val="EC90FED8"/>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ED27D50"/>
    <w:multiLevelType w:val="hybridMultilevel"/>
    <w:tmpl w:val="D0A6F3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63B3753"/>
    <w:multiLevelType w:val="hybridMultilevel"/>
    <w:tmpl w:val="5A18B58C"/>
    <w:lvl w:ilvl="0" w:tplc="FFFFFFFF">
      <w:start w:val="1"/>
      <w:numFmt w:val="decimal"/>
      <w:lvlText w:val="%1."/>
      <w:lvlJc w:val="left"/>
      <w:pPr>
        <w:ind w:left="360" w:hanging="360"/>
      </w:pPr>
    </w:lvl>
    <w:lvl w:ilvl="1" w:tplc="FFFFFFFF">
      <w:start w:val="1"/>
      <w:numFmt w:val="lowerLetter"/>
      <w:lvlText w:val="%2)"/>
      <w:lvlJc w:val="left"/>
      <w:pPr>
        <w:ind w:left="72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0BC2954"/>
    <w:multiLevelType w:val="hybridMultilevel"/>
    <w:tmpl w:val="233AD0D2"/>
    <w:lvl w:ilvl="0" w:tplc="E2CC4FC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909C477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D963D6"/>
    <w:multiLevelType w:val="hybridMultilevel"/>
    <w:tmpl w:val="84F65BAE"/>
    <w:lvl w:ilvl="0" w:tplc="1009000F">
      <w:start w:val="1"/>
      <w:numFmt w:val="decimal"/>
      <w:lvlText w:val="%1."/>
      <w:lvlJc w:val="left"/>
      <w:pPr>
        <w:ind w:left="360" w:hanging="360"/>
      </w:pPr>
    </w:lvl>
    <w:lvl w:ilvl="1" w:tplc="0556EC68">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46A86D7E"/>
    <w:multiLevelType w:val="hybridMultilevel"/>
    <w:tmpl w:val="E096766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4882647E"/>
    <w:multiLevelType w:val="hybridMultilevel"/>
    <w:tmpl w:val="1988C990"/>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1F4A02"/>
    <w:multiLevelType w:val="hybridMultilevel"/>
    <w:tmpl w:val="3CE8FF76"/>
    <w:lvl w:ilvl="0" w:tplc="FFFFFFFF">
      <w:start w:val="1"/>
      <w:numFmt w:val="decimal"/>
      <w:lvlText w:val="%1."/>
      <w:lvlJc w:val="left"/>
      <w:pPr>
        <w:ind w:left="360" w:hanging="360"/>
      </w:pPr>
    </w:lvl>
    <w:lvl w:ilvl="1" w:tplc="FFFFFFFF">
      <w:start w:val="1"/>
      <w:numFmt w:val="lowerLetter"/>
      <w:lvlText w:val="%2)"/>
      <w:lvlJc w:val="left"/>
      <w:pPr>
        <w:ind w:left="72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10D16E6"/>
    <w:multiLevelType w:val="hybridMultilevel"/>
    <w:tmpl w:val="7AD6C472"/>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52EA10B7"/>
    <w:multiLevelType w:val="hybridMultilevel"/>
    <w:tmpl w:val="E774E6FA"/>
    <w:lvl w:ilvl="0" w:tplc="1009000F">
      <w:start w:val="1"/>
      <w:numFmt w:val="decimal"/>
      <w:lvlText w:val="%1."/>
      <w:lvlJc w:val="left"/>
      <w:pPr>
        <w:ind w:left="360" w:hanging="360"/>
      </w:pPr>
    </w:lvl>
    <w:lvl w:ilvl="1" w:tplc="0556EC68">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548A7CEF"/>
    <w:multiLevelType w:val="hybridMultilevel"/>
    <w:tmpl w:val="46221AA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59025B52"/>
    <w:multiLevelType w:val="hybridMultilevel"/>
    <w:tmpl w:val="99747430"/>
    <w:lvl w:ilvl="0" w:tplc="B7FE1F4C">
      <w:start w:val="1"/>
      <w:numFmt w:val="decimal"/>
      <w:lvlText w:val="%1."/>
      <w:lvlJc w:val="left"/>
      <w:pPr>
        <w:ind w:left="360" w:hanging="360"/>
      </w:pPr>
      <w:rPr>
        <w:lang w:val="en-CA"/>
      </w:rPr>
    </w:lvl>
    <w:lvl w:ilvl="1" w:tplc="FFFFFFFF">
      <w:start w:val="1"/>
      <w:numFmt w:val="lowerLetter"/>
      <w:lvlText w:val="%2)"/>
      <w:lvlJc w:val="left"/>
      <w:pPr>
        <w:ind w:left="72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92D643D"/>
    <w:multiLevelType w:val="hybridMultilevel"/>
    <w:tmpl w:val="05B8DA1C"/>
    <w:lvl w:ilvl="0" w:tplc="0409000F">
      <w:start w:val="1"/>
      <w:numFmt w:val="decimal"/>
      <w:lvlText w:val="%1."/>
      <w:lvlJc w:val="left"/>
      <w:pPr>
        <w:ind w:left="360" w:hanging="360"/>
      </w:pPr>
    </w:lvl>
    <w:lvl w:ilvl="1" w:tplc="82DCB40E">
      <w:start w:val="1"/>
      <w:numFmt w:val="lowerLetter"/>
      <w:lvlText w:val="%2)"/>
      <w:lvlJc w:val="left"/>
      <w:pPr>
        <w:ind w:left="72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97D61A1"/>
    <w:multiLevelType w:val="hybridMultilevel"/>
    <w:tmpl w:val="6CE4E5D8"/>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B95413"/>
    <w:multiLevelType w:val="hybridMultilevel"/>
    <w:tmpl w:val="5A18B58C"/>
    <w:lvl w:ilvl="0" w:tplc="1009000F">
      <w:start w:val="1"/>
      <w:numFmt w:val="decimal"/>
      <w:lvlText w:val="%1."/>
      <w:lvlJc w:val="left"/>
      <w:pPr>
        <w:ind w:left="360" w:hanging="360"/>
      </w:pPr>
    </w:lvl>
    <w:lvl w:ilvl="1" w:tplc="0556EC68">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67AC0BA3"/>
    <w:multiLevelType w:val="hybridMultilevel"/>
    <w:tmpl w:val="425640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A7A13AB"/>
    <w:multiLevelType w:val="hybridMultilevel"/>
    <w:tmpl w:val="51BADDF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0" w15:restartNumberingAfterBreak="0">
    <w:nsid w:val="6B590491"/>
    <w:multiLevelType w:val="hybridMultilevel"/>
    <w:tmpl w:val="D514E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A22747"/>
    <w:multiLevelType w:val="hybridMultilevel"/>
    <w:tmpl w:val="0992A67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2" w15:restartNumberingAfterBreak="0">
    <w:nsid w:val="6FB825C9"/>
    <w:multiLevelType w:val="hybridMultilevel"/>
    <w:tmpl w:val="D6F8A1C8"/>
    <w:lvl w:ilvl="0" w:tplc="E2CC4FCE">
      <w:start w:val="1"/>
      <w:numFmt w:val="lowerLetter"/>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0343E0C"/>
    <w:multiLevelType w:val="hybridMultilevel"/>
    <w:tmpl w:val="1DEA04A2"/>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E22C97"/>
    <w:multiLevelType w:val="hybridMultilevel"/>
    <w:tmpl w:val="56E01F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7CD4625"/>
    <w:multiLevelType w:val="hybridMultilevel"/>
    <w:tmpl w:val="8880121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6" w15:restartNumberingAfterBreak="0">
    <w:nsid w:val="7A630D76"/>
    <w:multiLevelType w:val="hybridMultilevel"/>
    <w:tmpl w:val="3C525E9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873276667">
    <w:abstractNumId w:val="36"/>
  </w:num>
  <w:num w:numId="2" w16cid:durableId="850607871">
    <w:abstractNumId w:val="23"/>
  </w:num>
  <w:num w:numId="3" w16cid:durableId="1017385641">
    <w:abstractNumId w:val="35"/>
  </w:num>
  <w:num w:numId="4" w16cid:durableId="423300977">
    <w:abstractNumId w:val="29"/>
  </w:num>
  <w:num w:numId="5" w16cid:durableId="1892688547">
    <w:abstractNumId w:val="18"/>
  </w:num>
  <w:num w:numId="6" w16cid:durableId="1969553430">
    <w:abstractNumId w:val="31"/>
  </w:num>
  <w:num w:numId="7" w16cid:durableId="1063063481">
    <w:abstractNumId w:val="10"/>
  </w:num>
  <w:num w:numId="8" w16cid:durableId="1528911344">
    <w:abstractNumId w:val="7"/>
  </w:num>
  <w:num w:numId="9" w16cid:durableId="1427379708">
    <w:abstractNumId w:val="2"/>
  </w:num>
  <w:num w:numId="10" w16cid:durableId="326791227">
    <w:abstractNumId w:val="11"/>
  </w:num>
  <w:num w:numId="11" w16cid:durableId="1013384013">
    <w:abstractNumId w:val="22"/>
  </w:num>
  <w:num w:numId="12" w16cid:durableId="280959499">
    <w:abstractNumId w:val="5"/>
  </w:num>
  <w:num w:numId="13" w16cid:durableId="167330820">
    <w:abstractNumId w:val="3"/>
  </w:num>
  <w:num w:numId="14" w16cid:durableId="1242330589">
    <w:abstractNumId w:val="30"/>
  </w:num>
  <w:num w:numId="15" w16cid:durableId="1401176979">
    <w:abstractNumId w:val="12"/>
  </w:num>
  <w:num w:numId="16" w16cid:durableId="729184842">
    <w:abstractNumId w:val="17"/>
  </w:num>
  <w:num w:numId="17" w16cid:durableId="163084305">
    <w:abstractNumId w:val="21"/>
  </w:num>
  <w:num w:numId="18" w16cid:durableId="1295721353">
    <w:abstractNumId w:val="27"/>
  </w:num>
  <w:num w:numId="19" w16cid:durableId="1784692201">
    <w:abstractNumId w:val="25"/>
  </w:num>
  <w:num w:numId="20" w16cid:durableId="80296420">
    <w:abstractNumId w:val="15"/>
  </w:num>
  <w:num w:numId="21" w16cid:durableId="508258871">
    <w:abstractNumId w:val="20"/>
  </w:num>
  <w:num w:numId="22" w16cid:durableId="1718312780">
    <w:abstractNumId w:val="24"/>
  </w:num>
  <w:num w:numId="23" w16cid:durableId="2019623825">
    <w:abstractNumId w:val="1"/>
  </w:num>
  <w:num w:numId="24" w16cid:durableId="58598312">
    <w:abstractNumId w:val="28"/>
  </w:num>
  <w:num w:numId="25" w16cid:durableId="1157914828">
    <w:abstractNumId w:val="8"/>
  </w:num>
  <w:num w:numId="26" w16cid:durableId="303435017">
    <w:abstractNumId w:val="14"/>
  </w:num>
  <w:num w:numId="27" w16cid:durableId="2116320484">
    <w:abstractNumId w:val="32"/>
  </w:num>
  <w:num w:numId="28" w16cid:durableId="1697190113">
    <w:abstractNumId w:val="34"/>
  </w:num>
  <w:num w:numId="29" w16cid:durableId="1931353060">
    <w:abstractNumId w:val="16"/>
  </w:num>
  <w:num w:numId="30" w16cid:durableId="576942363">
    <w:abstractNumId w:val="13"/>
  </w:num>
  <w:num w:numId="31" w16cid:durableId="1280071434">
    <w:abstractNumId w:val="6"/>
  </w:num>
  <w:num w:numId="32" w16cid:durableId="1001390720">
    <w:abstractNumId w:val="33"/>
  </w:num>
  <w:num w:numId="33" w16cid:durableId="999238095">
    <w:abstractNumId w:val="0"/>
  </w:num>
  <w:num w:numId="34" w16cid:durableId="1333023136">
    <w:abstractNumId w:val="19"/>
  </w:num>
  <w:num w:numId="35" w16cid:durableId="1334065537">
    <w:abstractNumId w:val="9"/>
  </w:num>
  <w:num w:numId="36" w16cid:durableId="1934316230">
    <w:abstractNumId w:val="4"/>
  </w:num>
  <w:num w:numId="37" w16cid:durableId="1185090471">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E41"/>
    <w:rsid w:val="00000072"/>
    <w:rsid w:val="00003076"/>
    <w:rsid w:val="00003F8E"/>
    <w:rsid w:val="0001039B"/>
    <w:rsid w:val="00010DEB"/>
    <w:rsid w:val="00013F51"/>
    <w:rsid w:val="00015E03"/>
    <w:rsid w:val="000226E8"/>
    <w:rsid w:val="00023660"/>
    <w:rsid w:val="00024684"/>
    <w:rsid w:val="00027F54"/>
    <w:rsid w:val="000308C1"/>
    <w:rsid w:val="00030E47"/>
    <w:rsid w:val="0003148E"/>
    <w:rsid w:val="000330A8"/>
    <w:rsid w:val="00033205"/>
    <w:rsid w:val="000332E4"/>
    <w:rsid w:val="00035EA8"/>
    <w:rsid w:val="00040FBA"/>
    <w:rsid w:val="00043415"/>
    <w:rsid w:val="00043DAB"/>
    <w:rsid w:val="0004654B"/>
    <w:rsid w:val="00047CBF"/>
    <w:rsid w:val="00047FFA"/>
    <w:rsid w:val="00054765"/>
    <w:rsid w:val="000566D4"/>
    <w:rsid w:val="00056FD0"/>
    <w:rsid w:val="00072A73"/>
    <w:rsid w:val="00074F5E"/>
    <w:rsid w:val="00076013"/>
    <w:rsid w:val="00077319"/>
    <w:rsid w:val="00083608"/>
    <w:rsid w:val="00085FBC"/>
    <w:rsid w:val="00090E40"/>
    <w:rsid w:val="000917DC"/>
    <w:rsid w:val="000A0CE1"/>
    <w:rsid w:val="000A1746"/>
    <w:rsid w:val="000A2654"/>
    <w:rsid w:val="000A2BA6"/>
    <w:rsid w:val="000A569D"/>
    <w:rsid w:val="000A6621"/>
    <w:rsid w:val="000D12E9"/>
    <w:rsid w:val="000D1B63"/>
    <w:rsid w:val="000D2AD9"/>
    <w:rsid w:val="000D4DA2"/>
    <w:rsid w:val="000D51AF"/>
    <w:rsid w:val="000D7BAC"/>
    <w:rsid w:val="000E129E"/>
    <w:rsid w:val="000E17BF"/>
    <w:rsid w:val="000E403E"/>
    <w:rsid w:val="000E5964"/>
    <w:rsid w:val="000F01B7"/>
    <w:rsid w:val="000F1410"/>
    <w:rsid w:val="000F23C2"/>
    <w:rsid w:val="000F31BC"/>
    <w:rsid w:val="000F5B89"/>
    <w:rsid w:val="000F61A6"/>
    <w:rsid w:val="000F77B2"/>
    <w:rsid w:val="00101A87"/>
    <w:rsid w:val="00103D1F"/>
    <w:rsid w:val="0010445F"/>
    <w:rsid w:val="001114F7"/>
    <w:rsid w:val="00112ACA"/>
    <w:rsid w:val="00125FA4"/>
    <w:rsid w:val="00125FDB"/>
    <w:rsid w:val="00132036"/>
    <w:rsid w:val="0013429F"/>
    <w:rsid w:val="001356B0"/>
    <w:rsid w:val="00135964"/>
    <w:rsid w:val="00135CCE"/>
    <w:rsid w:val="00137148"/>
    <w:rsid w:val="0013726C"/>
    <w:rsid w:val="00141181"/>
    <w:rsid w:val="00142156"/>
    <w:rsid w:val="00144CA2"/>
    <w:rsid w:val="001457A9"/>
    <w:rsid w:val="001459CB"/>
    <w:rsid w:val="001460AD"/>
    <w:rsid w:val="001512DB"/>
    <w:rsid w:val="00152CE9"/>
    <w:rsid w:val="00154A4A"/>
    <w:rsid w:val="001646E2"/>
    <w:rsid w:val="001704F2"/>
    <w:rsid w:val="0017274E"/>
    <w:rsid w:val="00172BA4"/>
    <w:rsid w:val="00172D5C"/>
    <w:rsid w:val="00176878"/>
    <w:rsid w:val="00176FD1"/>
    <w:rsid w:val="00182976"/>
    <w:rsid w:val="00184A14"/>
    <w:rsid w:val="00187458"/>
    <w:rsid w:val="001901E3"/>
    <w:rsid w:val="00190C32"/>
    <w:rsid w:val="00191F92"/>
    <w:rsid w:val="00196B83"/>
    <w:rsid w:val="0019762E"/>
    <w:rsid w:val="001A1449"/>
    <w:rsid w:val="001A1652"/>
    <w:rsid w:val="001A2C58"/>
    <w:rsid w:val="001A3E79"/>
    <w:rsid w:val="001A598C"/>
    <w:rsid w:val="001A6A67"/>
    <w:rsid w:val="001A7F86"/>
    <w:rsid w:val="001B3589"/>
    <w:rsid w:val="001B48AF"/>
    <w:rsid w:val="001B5246"/>
    <w:rsid w:val="001B5AE8"/>
    <w:rsid w:val="001C3644"/>
    <w:rsid w:val="001C5CF6"/>
    <w:rsid w:val="001C7F38"/>
    <w:rsid w:val="001D1353"/>
    <w:rsid w:val="001D139D"/>
    <w:rsid w:val="001D249B"/>
    <w:rsid w:val="001D35F9"/>
    <w:rsid w:val="001D60CC"/>
    <w:rsid w:val="001E24E9"/>
    <w:rsid w:val="001E29D7"/>
    <w:rsid w:val="001E3837"/>
    <w:rsid w:val="001E400C"/>
    <w:rsid w:val="001E68D6"/>
    <w:rsid w:val="001E7426"/>
    <w:rsid w:val="001E78F2"/>
    <w:rsid w:val="001F23C7"/>
    <w:rsid w:val="001F74E0"/>
    <w:rsid w:val="00200B8F"/>
    <w:rsid w:val="002014F2"/>
    <w:rsid w:val="00205703"/>
    <w:rsid w:val="00211572"/>
    <w:rsid w:val="00211F20"/>
    <w:rsid w:val="002120D0"/>
    <w:rsid w:val="00212468"/>
    <w:rsid w:val="0021492F"/>
    <w:rsid w:val="00214E15"/>
    <w:rsid w:val="00215A13"/>
    <w:rsid w:val="00220915"/>
    <w:rsid w:val="0022142A"/>
    <w:rsid w:val="0022236B"/>
    <w:rsid w:val="0022279A"/>
    <w:rsid w:val="002240DC"/>
    <w:rsid w:val="002264A4"/>
    <w:rsid w:val="00226DCC"/>
    <w:rsid w:val="002331BE"/>
    <w:rsid w:val="00237F73"/>
    <w:rsid w:val="00241BC9"/>
    <w:rsid w:val="00246EA9"/>
    <w:rsid w:val="00247302"/>
    <w:rsid w:val="00252105"/>
    <w:rsid w:val="00256F74"/>
    <w:rsid w:val="00262151"/>
    <w:rsid w:val="002628A0"/>
    <w:rsid w:val="002633BB"/>
    <w:rsid w:val="00271D99"/>
    <w:rsid w:val="002759A1"/>
    <w:rsid w:val="00277ED0"/>
    <w:rsid w:val="002819DB"/>
    <w:rsid w:val="00281A0F"/>
    <w:rsid w:val="00282ED4"/>
    <w:rsid w:val="00284F5D"/>
    <w:rsid w:val="0028527B"/>
    <w:rsid w:val="00285FEA"/>
    <w:rsid w:val="00297A34"/>
    <w:rsid w:val="002A2B6F"/>
    <w:rsid w:val="002A5377"/>
    <w:rsid w:val="002A6252"/>
    <w:rsid w:val="002B11F2"/>
    <w:rsid w:val="002B1E7A"/>
    <w:rsid w:val="002B2985"/>
    <w:rsid w:val="002B40EC"/>
    <w:rsid w:val="002B67CB"/>
    <w:rsid w:val="002B6F20"/>
    <w:rsid w:val="002C1985"/>
    <w:rsid w:val="002C226D"/>
    <w:rsid w:val="002C4FB0"/>
    <w:rsid w:val="002C52BD"/>
    <w:rsid w:val="002C7492"/>
    <w:rsid w:val="002C770D"/>
    <w:rsid w:val="002C77B2"/>
    <w:rsid w:val="002D329C"/>
    <w:rsid w:val="002D50CF"/>
    <w:rsid w:val="002D5EF5"/>
    <w:rsid w:val="002E0766"/>
    <w:rsid w:val="002E078C"/>
    <w:rsid w:val="002E21FA"/>
    <w:rsid w:val="002E42EC"/>
    <w:rsid w:val="002E7441"/>
    <w:rsid w:val="002F00AE"/>
    <w:rsid w:val="002F02E6"/>
    <w:rsid w:val="002F15D8"/>
    <w:rsid w:val="002F22AE"/>
    <w:rsid w:val="003006D6"/>
    <w:rsid w:val="00303137"/>
    <w:rsid w:val="00305C08"/>
    <w:rsid w:val="00311072"/>
    <w:rsid w:val="00313F7B"/>
    <w:rsid w:val="00316FCC"/>
    <w:rsid w:val="00323B48"/>
    <w:rsid w:val="003273CF"/>
    <w:rsid w:val="00331975"/>
    <w:rsid w:val="0033279B"/>
    <w:rsid w:val="00335DD4"/>
    <w:rsid w:val="00340D5B"/>
    <w:rsid w:val="00341FB3"/>
    <w:rsid w:val="00342835"/>
    <w:rsid w:val="003463CA"/>
    <w:rsid w:val="00354A52"/>
    <w:rsid w:val="00354DE7"/>
    <w:rsid w:val="00360729"/>
    <w:rsid w:val="00361117"/>
    <w:rsid w:val="00362457"/>
    <w:rsid w:val="003625AD"/>
    <w:rsid w:val="003637FC"/>
    <w:rsid w:val="003647B5"/>
    <w:rsid w:val="003653CC"/>
    <w:rsid w:val="003667F3"/>
    <w:rsid w:val="00380F65"/>
    <w:rsid w:val="00382B58"/>
    <w:rsid w:val="00383246"/>
    <w:rsid w:val="003836F6"/>
    <w:rsid w:val="00385ACA"/>
    <w:rsid w:val="00387E06"/>
    <w:rsid w:val="00391D16"/>
    <w:rsid w:val="0039410D"/>
    <w:rsid w:val="003A7998"/>
    <w:rsid w:val="003B12CB"/>
    <w:rsid w:val="003B56EA"/>
    <w:rsid w:val="003B669A"/>
    <w:rsid w:val="003B7716"/>
    <w:rsid w:val="003B7911"/>
    <w:rsid w:val="003C0DE3"/>
    <w:rsid w:val="003C1A9E"/>
    <w:rsid w:val="003D2AB2"/>
    <w:rsid w:val="003D49EB"/>
    <w:rsid w:val="003D6BDB"/>
    <w:rsid w:val="003E39E5"/>
    <w:rsid w:val="003E51CE"/>
    <w:rsid w:val="003F0A92"/>
    <w:rsid w:val="003F2C0B"/>
    <w:rsid w:val="003F3E9B"/>
    <w:rsid w:val="003F4857"/>
    <w:rsid w:val="00402171"/>
    <w:rsid w:val="004040E7"/>
    <w:rsid w:val="004049CC"/>
    <w:rsid w:val="00405A53"/>
    <w:rsid w:val="0040632C"/>
    <w:rsid w:val="00414127"/>
    <w:rsid w:val="00421911"/>
    <w:rsid w:val="0042704C"/>
    <w:rsid w:val="00427EAC"/>
    <w:rsid w:val="004315B3"/>
    <w:rsid w:val="00432116"/>
    <w:rsid w:val="0043422F"/>
    <w:rsid w:val="004357CD"/>
    <w:rsid w:val="00436DF4"/>
    <w:rsid w:val="004418A2"/>
    <w:rsid w:val="004420E8"/>
    <w:rsid w:val="00442A86"/>
    <w:rsid w:val="00445A65"/>
    <w:rsid w:val="0045184B"/>
    <w:rsid w:val="00452357"/>
    <w:rsid w:val="00454066"/>
    <w:rsid w:val="00460271"/>
    <w:rsid w:val="00466391"/>
    <w:rsid w:val="00466A4C"/>
    <w:rsid w:val="0046763D"/>
    <w:rsid w:val="00470E41"/>
    <w:rsid w:val="0047189B"/>
    <w:rsid w:val="00472076"/>
    <w:rsid w:val="004753DC"/>
    <w:rsid w:val="0047616D"/>
    <w:rsid w:val="004800E2"/>
    <w:rsid w:val="0048563A"/>
    <w:rsid w:val="00485662"/>
    <w:rsid w:val="004857D1"/>
    <w:rsid w:val="00486033"/>
    <w:rsid w:val="00487E46"/>
    <w:rsid w:val="00494D31"/>
    <w:rsid w:val="004A4853"/>
    <w:rsid w:val="004A59D4"/>
    <w:rsid w:val="004A7C93"/>
    <w:rsid w:val="004B5127"/>
    <w:rsid w:val="004B66A0"/>
    <w:rsid w:val="004B739F"/>
    <w:rsid w:val="004C0B83"/>
    <w:rsid w:val="004C1321"/>
    <w:rsid w:val="004C232D"/>
    <w:rsid w:val="004D05BA"/>
    <w:rsid w:val="004D1DAF"/>
    <w:rsid w:val="004D62B1"/>
    <w:rsid w:val="004D66F1"/>
    <w:rsid w:val="004E16D5"/>
    <w:rsid w:val="004F40B3"/>
    <w:rsid w:val="00500C94"/>
    <w:rsid w:val="005202ED"/>
    <w:rsid w:val="0052050E"/>
    <w:rsid w:val="0052121A"/>
    <w:rsid w:val="005255F0"/>
    <w:rsid w:val="00526713"/>
    <w:rsid w:val="0052681B"/>
    <w:rsid w:val="00535AF7"/>
    <w:rsid w:val="00535E4D"/>
    <w:rsid w:val="00536FE5"/>
    <w:rsid w:val="00541D8D"/>
    <w:rsid w:val="00547CDC"/>
    <w:rsid w:val="005507DF"/>
    <w:rsid w:val="00550F0B"/>
    <w:rsid w:val="005513C2"/>
    <w:rsid w:val="00553E78"/>
    <w:rsid w:val="00557064"/>
    <w:rsid w:val="00560C24"/>
    <w:rsid w:val="00562CA6"/>
    <w:rsid w:val="00562F78"/>
    <w:rsid w:val="0056666D"/>
    <w:rsid w:val="005743B7"/>
    <w:rsid w:val="005746DC"/>
    <w:rsid w:val="005748A9"/>
    <w:rsid w:val="005757B2"/>
    <w:rsid w:val="00580518"/>
    <w:rsid w:val="00584A76"/>
    <w:rsid w:val="00584C1D"/>
    <w:rsid w:val="0058582F"/>
    <w:rsid w:val="00585F32"/>
    <w:rsid w:val="005932CC"/>
    <w:rsid w:val="00594D78"/>
    <w:rsid w:val="00596550"/>
    <w:rsid w:val="005A1DB7"/>
    <w:rsid w:val="005A73B5"/>
    <w:rsid w:val="005A78D8"/>
    <w:rsid w:val="005B1D6C"/>
    <w:rsid w:val="005B3436"/>
    <w:rsid w:val="005B4AB3"/>
    <w:rsid w:val="005B540B"/>
    <w:rsid w:val="005D0D27"/>
    <w:rsid w:val="005D16D1"/>
    <w:rsid w:val="005D206E"/>
    <w:rsid w:val="005D42C1"/>
    <w:rsid w:val="005D4E3D"/>
    <w:rsid w:val="005D57EF"/>
    <w:rsid w:val="005D63F0"/>
    <w:rsid w:val="005D6674"/>
    <w:rsid w:val="005E28AE"/>
    <w:rsid w:val="005E2967"/>
    <w:rsid w:val="005E3E67"/>
    <w:rsid w:val="005E581E"/>
    <w:rsid w:val="005E794F"/>
    <w:rsid w:val="005F062B"/>
    <w:rsid w:val="005F18F8"/>
    <w:rsid w:val="00600A2C"/>
    <w:rsid w:val="00600A75"/>
    <w:rsid w:val="0060312C"/>
    <w:rsid w:val="006042A0"/>
    <w:rsid w:val="00604C95"/>
    <w:rsid w:val="00612FF2"/>
    <w:rsid w:val="0062320E"/>
    <w:rsid w:val="00627B86"/>
    <w:rsid w:val="00631996"/>
    <w:rsid w:val="00634BEE"/>
    <w:rsid w:val="00634C5C"/>
    <w:rsid w:val="00634FA1"/>
    <w:rsid w:val="006419F9"/>
    <w:rsid w:val="00641CBA"/>
    <w:rsid w:val="00642741"/>
    <w:rsid w:val="00643452"/>
    <w:rsid w:val="00651F7F"/>
    <w:rsid w:val="00657943"/>
    <w:rsid w:val="00663DAC"/>
    <w:rsid w:val="00671E7F"/>
    <w:rsid w:val="0067267C"/>
    <w:rsid w:val="006733AC"/>
    <w:rsid w:val="0067748E"/>
    <w:rsid w:val="00680BBD"/>
    <w:rsid w:val="00680DAF"/>
    <w:rsid w:val="00684C15"/>
    <w:rsid w:val="006907D5"/>
    <w:rsid w:val="00692ACF"/>
    <w:rsid w:val="00693E0E"/>
    <w:rsid w:val="006960EE"/>
    <w:rsid w:val="006971B7"/>
    <w:rsid w:val="006A10F2"/>
    <w:rsid w:val="006A2F8A"/>
    <w:rsid w:val="006A35BF"/>
    <w:rsid w:val="006A4D98"/>
    <w:rsid w:val="006B01DB"/>
    <w:rsid w:val="006B3293"/>
    <w:rsid w:val="006B348C"/>
    <w:rsid w:val="006B4F64"/>
    <w:rsid w:val="006B5A14"/>
    <w:rsid w:val="006C1FBB"/>
    <w:rsid w:val="006C46F1"/>
    <w:rsid w:val="006C5574"/>
    <w:rsid w:val="006D15FE"/>
    <w:rsid w:val="006D247F"/>
    <w:rsid w:val="006D2596"/>
    <w:rsid w:val="006D26E3"/>
    <w:rsid w:val="006D3416"/>
    <w:rsid w:val="006D769F"/>
    <w:rsid w:val="006E03E2"/>
    <w:rsid w:val="006E2A56"/>
    <w:rsid w:val="006E37A6"/>
    <w:rsid w:val="006E5F4F"/>
    <w:rsid w:val="006F1011"/>
    <w:rsid w:val="006F46EF"/>
    <w:rsid w:val="006F6B1B"/>
    <w:rsid w:val="006F7CA6"/>
    <w:rsid w:val="00700595"/>
    <w:rsid w:val="00703445"/>
    <w:rsid w:val="00707773"/>
    <w:rsid w:val="0071339F"/>
    <w:rsid w:val="007201D6"/>
    <w:rsid w:val="00720B61"/>
    <w:rsid w:val="00723CD9"/>
    <w:rsid w:val="00727D5B"/>
    <w:rsid w:val="00730165"/>
    <w:rsid w:val="007312A8"/>
    <w:rsid w:val="007323C4"/>
    <w:rsid w:val="00734D7E"/>
    <w:rsid w:val="00734E2F"/>
    <w:rsid w:val="007364FB"/>
    <w:rsid w:val="00736AC3"/>
    <w:rsid w:val="00737092"/>
    <w:rsid w:val="0074005E"/>
    <w:rsid w:val="00740AE4"/>
    <w:rsid w:val="0074276C"/>
    <w:rsid w:val="00745E43"/>
    <w:rsid w:val="00750033"/>
    <w:rsid w:val="00753B12"/>
    <w:rsid w:val="00753D01"/>
    <w:rsid w:val="007542E5"/>
    <w:rsid w:val="0075578A"/>
    <w:rsid w:val="00757A21"/>
    <w:rsid w:val="0077020B"/>
    <w:rsid w:val="007705B8"/>
    <w:rsid w:val="007717B1"/>
    <w:rsid w:val="00775013"/>
    <w:rsid w:val="00776360"/>
    <w:rsid w:val="00782687"/>
    <w:rsid w:val="00782FF3"/>
    <w:rsid w:val="00784D38"/>
    <w:rsid w:val="007859AC"/>
    <w:rsid w:val="00787216"/>
    <w:rsid w:val="00791FD3"/>
    <w:rsid w:val="007A035E"/>
    <w:rsid w:val="007A52E0"/>
    <w:rsid w:val="007A6C48"/>
    <w:rsid w:val="007A73B8"/>
    <w:rsid w:val="007B185A"/>
    <w:rsid w:val="007B2912"/>
    <w:rsid w:val="007B4633"/>
    <w:rsid w:val="007B6A28"/>
    <w:rsid w:val="007C205F"/>
    <w:rsid w:val="007C56AB"/>
    <w:rsid w:val="007D25EE"/>
    <w:rsid w:val="007D3CFA"/>
    <w:rsid w:val="007D4129"/>
    <w:rsid w:val="007D6901"/>
    <w:rsid w:val="007E1348"/>
    <w:rsid w:val="007E4412"/>
    <w:rsid w:val="007E4C73"/>
    <w:rsid w:val="007E749F"/>
    <w:rsid w:val="007F03A3"/>
    <w:rsid w:val="007F6301"/>
    <w:rsid w:val="007F72AB"/>
    <w:rsid w:val="00801048"/>
    <w:rsid w:val="00802C64"/>
    <w:rsid w:val="008053EE"/>
    <w:rsid w:val="00811638"/>
    <w:rsid w:val="00812559"/>
    <w:rsid w:val="008125B7"/>
    <w:rsid w:val="008158C0"/>
    <w:rsid w:val="00820655"/>
    <w:rsid w:val="00822A9C"/>
    <w:rsid w:val="0082398A"/>
    <w:rsid w:val="008251AB"/>
    <w:rsid w:val="00825BE9"/>
    <w:rsid w:val="00825F91"/>
    <w:rsid w:val="008264D8"/>
    <w:rsid w:val="00827382"/>
    <w:rsid w:val="0083078E"/>
    <w:rsid w:val="00832A6D"/>
    <w:rsid w:val="00833070"/>
    <w:rsid w:val="00833179"/>
    <w:rsid w:val="00835254"/>
    <w:rsid w:val="00835693"/>
    <w:rsid w:val="00837778"/>
    <w:rsid w:val="00840ADA"/>
    <w:rsid w:val="00841F0E"/>
    <w:rsid w:val="00842783"/>
    <w:rsid w:val="00846D32"/>
    <w:rsid w:val="0085160D"/>
    <w:rsid w:val="00851BCF"/>
    <w:rsid w:val="00852594"/>
    <w:rsid w:val="00852E8C"/>
    <w:rsid w:val="00853685"/>
    <w:rsid w:val="008602D9"/>
    <w:rsid w:val="0086040B"/>
    <w:rsid w:val="00861970"/>
    <w:rsid w:val="00863F0E"/>
    <w:rsid w:val="00877FE6"/>
    <w:rsid w:val="00881145"/>
    <w:rsid w:val="00885611"/>
    <w:rsid w:val="008856DE"/>
    <w:rsid w:val="00886807"/>
    <w:rsid w:val="008874FE"/>
    <w:rsid w:val="0089086C"/>
    <w:rsid w:val="00893223"/>
    <w:rsid w:val="008978F2"/>
    <w:rsid w:val="00897C7D"/>
    <w:rsid w:val="008A0053"/>
    <w:rsid w:val="008A2A3B"/>
    <w:rsid w:val="008A32AA"/>
    <w:rsid w:val="008A498C"/>
    <w:rsid w:val="008A5C60"/>
    <w:rsid w:val="008A6328"/>
    <w:rsid w:val="008B111C"/>
    <w:rsid w:val="008B1230"/>
    <w:rsid w:val="008B1803"/>
    <w:rsid w:val="008B28F4"/>
    <w:rsid w:val="008B38BE"/>
    <w:rsid w:val="008B4A01"/>
    <w:rsid w:val="008B77A9"/>
    <w:rsid w:val="008C24C8"/>
    <w:rsid w:val="008C3075"/>
    <w:rsid w:val="008E1BF8"/>
    <w:rsid w:val="008E646C"/>
    <w:rsid w:val="008F1D27"/>
    <w:rsid w:val="008F24C1"/>
    <w:rsid w:val="00900DBB"/>
    <w:rsid w:val="009028B5"/>
    <w:rsid w:val="0090492B"/>
    <w:rsid w:val="00906971"/>
    <w:rsid w:val="00913E05"/>
    <w:rsid w:val="00915E3E"/>
    <w:rsid w:val="00920EB7"/>
    <w:rsid w:val="00923756"/>
    <w:rsid w:val="00924DC1"/>
    <w:rsid w:val="00927271"/>
    <w:rsid w:val="0092762C"/>
    <w:rsid w:val="00930E8F"/>
    <w:rsid w:val="00933A9A"/>
    <w:rsid w:val="00934EA4"/>
    <w:rsid w:val="0094045D"/>
    <w:rsid w:val="0094579A"/>
    <w:rsid w:val="00946780"/>
    <w:rsid w:val="00961BBF"/>
    <w:rsid w:val="00965342"/>
    <w:rsid w:val="00971319"/>
    <w:rsid w:val="00974C57"/>
    <w:rsid w:val="009758B8"/>
    <w:rsid w:val="0097628D"/>
    <w:rsid w:val="00976AFB"/>
    <w:rsid w:val="00984F87"/>
    <w:rsid w:val="009851B5"/>
    <w:rsid w:val="009859F5"/>
    <w:rsid w:val="0099054E"/>
    <w:rsid w:val="009929E6"/>
    <w:rsid w:val="00992F36"/>
    <w:rsid w:val="009940C0"/>
    <w:rsid w:val="00994C47"/>
    <w:rsid w:val="00995453"/>
    <w:rsid w:val="009A060F"/>
    <w:rsid w:val="009B12FD"/>
    <w:rsid w:val="009B5AB1"/>
    <w:rsid w:val="009C141D"/>
    <w:rsid w:val="009C4078"/>
    <w:rsid w:val="009C602E"/>
    <w:rsid w:val="009C6353"/>
    <w:rsid w:val="009C76A0"/>
    <w:rsid w:val="009D0CB5"/>
    <w:rsid w:val="009D69A1"/>
    <w:rsid w:val="009E03EC"/>
    <w:rsid w:val="009F0898"/>
    <w:rsid w:val="009F2517"/>
    <w:rsid w:val="009F356B"/>
    <w:rsid w:val="009F64CD"/>
    <w:rsid w:val="00A01424"/>
    <w:rsid w:val="00A02885"/>
    <w:rsid w:val="00A038AA"/>
    <w:rsid w:val="00A038D9"/>
    <w:rsid w:val="00A03EB6"/>
    <w:rsid w:val="00A05FFA"/>
    <w:rsid w:val="00A072EA"/>
    <w:rsid w:val="00A12267"/>
    <w:rsid w:val="00A14FDC"/>
    <w:rsid w:val="00A17F72"/>
    <w:rsid w:val="00A220B9"/>
    <w:rsid w:val="00A278A4"/>
    <w:rsid w:val="00A31E82"/>
    <w:rsid w:val="00A3331A"/>
    <w:rsid w:val="00A33A77"/>
    <w:rsid w:val="00A34658"/>
    <w:rsid w:val="00A34AB9"/>
    <w:rsid w:val="00A35395"/>
    <w:rsid w:val="00A36333"/>
    <w:rsid w:val="00A376D2"/>
    <w:rsid w:val="00A41D4A"/>
    <w:rsid w:val="00A41F88"/>
    <w:rsid w:val="00A440DE"/>
    <w:rsid w:val="00A509DC"/>
    <w:rsid w:val="00A54472"/>
    <w:rsid w:val="00A557A9"/>
    <w:rsid w:val="00A56068"/>
    <w:rsid w:val="00A564AE"/>
    <w:rsid w:val="00A60840"/>
    <w:rsid w:val="00A66CB4"/>
    <w:rsid w:val="00A72046"/>
    <w:rsid w:val="00A754F0"/>
    <w:rsid w:val="00A776CC"/>
    <w:rsid w:val="00A80DCD"/>
    <w:rsid w:val="00A82B63"/>
    <w:rsid w:val="00A8552F"/>
    <w:rsid w:val="00A9200C"/>
    <w:rsid w:val="00A93320"/>
    <w:rsid w:val="00A937DF"/>
    <w:rsid w:val="00A955A9"/>
    <w:rsid w:val="00A95819"/>
    <w:rsid w:val="00A968BE"/>
    <w:rsid w:val="00AA0360"/>
    <w:rsid w:val="00AA4017"/>
    <w:rsid w:val="00AA6837"/>
    <w:rsid w:val="00AB3D3C"/>
    <w:rsid w:val="00AB5480"/>
    <w:rsid w:val="00AB584A"/>
    <w:rsid w:val="00AB785B"/>
    <w:rsid w:val="00AC0C24"/>
    <w:rsid w:val="00AC1137"/>
    <w:rsid w:val="00AC1197"/>
    <w:rsid w:val="00AC78D9"/>
    <w:rsid w:val="00AD3237"/>
    <w:rsid w:val="00AD349E"/>
    <w:rsid w:val="00AD3A9E"/>
    <w:rsid w:val="00AD60B1"/>
    <w:rsid w:val="00AD6872"/>
    <w:rsid w:val="00AD7CD2"/>
    <w:rsid w:val="00AE1A15"/>
    <w:rsid w:val="00AE3BE9"/>
    <w:rsid w:val="00AF0B0E"/>
    <w:rsid w:val="00B0054E"/>
    <w:rsid w:val="00B01599"/>
    <w:rsid w:val="00B04C8B"/>
    <w:rsid w:val="00B05DF1"/>
    <w:rsid w:val="00B07297"/>
    <w:rsid w:val="00B07CAC"/>
    <w:rsid w:val="00B10617"/>
    <w:rsid w:val="00B125FF"/>
    <w:rsid w:val="00B141BD"/>
    <w:rsid w:val="00B2334A"/>
    <w:rsid w:val="00B24A18"/>
    <w:rsid w:val="00B260F8"/>
    <w:rsid w:val="00B2677C"/>
    <w:rsid w:val="00B317E5"/>
    <w:rsid w:val="00B33927"/>
    <w:rsid w:val="00B34B7F"/>
    <w:rsid w:val="00B40FFC"/>
    <w:rsid w:val="00B52A49"/>
    <w:rsid w:val="00B5342B"/>
    <w:rsid w:val="00B566F2"/>
    <w:rsid w:val="00B57F18"/>
    <w:rsid w:val="00B619CB"/>
    <w:rsid w:val="00B61D5B"/>
    <w:rsid w:val="00B66D45"/>
    <w:rsid w:val="00B70096"/>
    <w:rsid w:val="00B703C3"/>
    <w:rsid w:val="00B72617"/>
    <w:rsid w:val="00B73575"/>
    <w:rsid w:val="00B74C5E"/>
    <w:rsid w:val="00B750CF"/>
    <w:rsid w:val="00B77C89"/>
    <w:rsid w:val="00B86633"/>
    <w:rsid w:val="00B95541"/>
    <w:rsid w:val="00B9613F"/>
    <w:rsid w:val="00B96455"/>
    <w:rsid w:val="00B9649B"/>
    <w:rsid w:val="00BA5C9D"/>
    <w:rsid w:val="00BA6F50"/>
    <w:rsid w:val="00BB325F"/>
    <w:rsid w:val="00BB6586"/>
    <w:rsid w:val="00BC2915"/>
    <w:rsid w:val="00BC4828"/>
    <w:rsid w:val="00BC6061"/>
    <w:rsid w:val="00BD0591"/>
    <w:rsid w:val="00BD05A1"/>
    <w:rsid w:val="00BD3364"/>
    <w:rsid w:val="00BD4A16"/>
    <w:rsid w:val="00BD5CAC"/>
    <w:rsid w:val="00BD6BC5"/>
    <w:rsid w:val="00BE1051"/>
    <w:rsid w:val="00BE50AE"/>
    <w:rsid w:val="00BF075C"/>
    <w:rsid w:val="00BF19CB"/>
    <w:rsid w:val="00BF29CD"/>
    <w:rsid w:val="00BF3346"/>
    <w:rsid w:val="00BF5318"/>
    <w:rsid w:val="00BF5784"/>
    <w:rsid w:val="00BF57C6"/>
    <w:rsid w:val="00BF71EF"/>
    <w:rsid w:val="00C005D7"/>
    <w:rsid w:val="00C006B1"/>
    <w:rsid w:val="00C01813"/>
    <w:rsid w:val="00C02412"/>
    <w:rsid w:val="00C02927"/>
    <w:rsid w:val="00C07DB8"/>
    <w:rsid w:val="00C12A98"/>
    <w:rsid w:val="00C206AF"/>
    <w:rsid w:val="00C26143"/>
    <w:rsid w:val="00C357F4"/>
    <w:rsid w:val="00C36FEC"/>
    <w:rsid w:val="00C40874"/>
    <w:rsid w:val="00C432E9"/>
    <w:rsid w:val="00C43890"/>
    <w:rsid w:val="00C44704"/>
    <w:rsid w:val="00C514C3"/>
    <w:rsid w:val="00C5393C"/>
    <w:rsid w:val="00C57513"/>
    <w:rsid w:val="00C673C1"/>
    <w:rsid w:val="00C710A4"/>
    <w:rsid w:val="00C7540A"/>
    <w:rsid w:val="00C75C8F"/>
    <w:rsid w:val="00C806AE"/>
    <w:rsid w:val="00C833BB"/>
    <w:rsid w:val="00C91FBB"/>
    <w:rsid w:val="00C9269F"/>
    <w:rsid w:val="00C96341"/>
    <w:rsid w:val="00C9795C"/>
    <w:rsid w:val="00CA0A33"/>
    <w:rsid w:val="00CA2693"/>
    <w:rsid w:val="00CA4549"/>
    <w:rsid w:val="00CA5618"/>
    <w:rsid w:val="00CB1450"/>
    <w:rsid w:val="00CB180E"/>
    <w:rsid w:val="00CB258C"/>
    <w:rsid w:val="00CB39D5"/>
    <w:rsid w:val="00CB6B59"/>
    <w:rsid w:val="00CB7EF3"/>
    <w:rsid w:val="00CC20E4"/>
    <w:rsid w:val="00CC2C31"/>
    <w:rsid w:val="00CC6DCF"/>
    <w:rsid w:val="00CC6E58"/>
    <w:rsid w:val="00CC6F26"/>
    <w:rsid w:val="00CC7114"/>
    <w:rsid w:val="00CC7C4A"/>
    <w:rsid w:val="00CD2D69"/>
    <w:rsid w:val="00CD36A7"/>
    <w:rsid w:val="00CE0130"/>
    <w:rsid w:val="00CE263B"/>
    <w:rsid w:val="00CE4E06"/>
    <w:rsid w:val="00CE590C"/>
    <w:rsid w:val="00CE6C4C"/>
    <w:rsid w:val="00CF509E"/>
    <w:rsid w:val="00CF6597"/>
    <w:rsid w:val="00CF697D"/>
    <w:rsid w:val="00CF6D4B"/>
    <w:rsid w:val="00D00F51"/>
    <w:rsid w:val="00D02498"/>
    <w:rsid w:val="00D02EFF"/>
    <w:rsid w:val="00D037CD"/>
    <w:rsid w:val="00D05DD6"/>
    <w:rsid w:val="00D06DDC"/>
    <w:rsid w:val="00D07B4F"/>
    <w:rsid w:val="00D10621"/>
    <w:rsid w:val="00D12D3F"/>
    <w:rsid w:val="00D130F8"/>
    <w:rsid w:val="00D16EE7"/>
    <w:rsid w:val="00D17853"/>
    <w:rsid w:val="00D216C1"/>
    <w:rsid w:val="00D31084"/>
    <w:rsid w:val="00D3164E"/>
    <w:rsid w:val="00D32714"/>
    <w:rsid w:val="00D33754"/>
    <w:rsid w:val="00D365D8"/>
    <w:rsid w:val="00D439D1"/>
    <w:rsid w:val="00D45010"/>
    <w:rsid w:val="00D45E0F"/>
    <w:rsid w:val="00D46A03"/>
    <w:rsid w:val="00D501DF"/>
    <w:rsid w:val="00D5129F"/>
    <w:rsid w:val="00D554D6"/>
    <w:rsid w:val="00D61B52"/>
    <w:rsid w:val="00D626DC"/>
    <w:rsid w:val="00D62BA0"/>
    <w:rsid w:val="00D64D15"/>
    <w:rsid w:val="00D6582E"/>
    <w:rsid w:val="00D661BB"/>
    <w:rsid w:val="00D662FE"/>
    <w:rsid w:val="00D67AED"/>
    <w:rsid w:val="00D67E31"/>
    <w:rsid w:val="00D70452"/>
    <w:rsid w:val="00D711E1"/>
    <w:rsid w:val="00D73312"/>
    <w:rsid w:val="00D8130E"/>
    <w:rsid w:val="00D83CA6"/>
    <w:rsid w:val="00D8409A"/>
    <w:rsid w:val="00D85FBC"/>
    <w:rsid w:val="00D86786"/>
    <w:rsid w:val="00D91318"/>
    <w:rsid w:val="00D91AAF"/>
    <w:rsid w:val="00D91D54"/>
    <w:rsid w:val="00D92C17"/>
    <w:rsid w:val="00D95D28"/>
    <w:rsid w:val="00DA0C2B"/>
    <w:rsid w:val="00DA1EFF"/>
    <w:rsid w:val="00DA461C"/>
    <w:rsid w:val="00DB05EF"/>
    <w:rsid w:val="00DB4AB4"/>
    <w:rsid w:val="00DC2B7C"/>
    <w:rsid w:val="00DC364A"/>
    <w:rsid w:val="00DC5034"/>
    <w:rsid w:val="00DD3274"/>
    <w:rsid w:val="00DD4213"/>
    <w:rsid w:val="00DD568B"/>
    <w:rsid w:val="00DE084D"/>
    <w:rsid w:val="00DE137B"/>
    <w:rsid w:val="00DE479F"/>
    <w:rsid w:val="00DE4EAD"/>
    <w:rsid w:val="00DE6EED"/>
    <w:rsid w:val="00DF28E5"/>
    <w:rsid w:val="00DF6043"/>
    <w:rsid w:val="00DF7E6A"/>
    <w:rsid w:val="00DF7E76"/>
    <w:rsid w:val="00E04D81"/>
    <w:rsid w:val="00E063A5"/>
    <w:rsid w:val="00E07C69"/>
    <w:rsid w:val="00E12A09"/>
    <w:rsid w:val="00E16227"/>
    <w:rsid w:val="00E166F3"/>
    <w:rsid w:val="00E20FC1"/>
    <w:rsid w:val="00E2160C"/>
    <w:rsid w:val="00E21730"/>
    <w:rsid w:val="00E2380E"/>
    <w:rsid w:val="00E240A9"/>
    <w:rsid w:val="00E31AD6"/>
    <w:rsid w:val="00E336CA"/>
    <w:rsid w:val="00E41369"/>
    <w:rsid w:val="00E4232C"/>
    <w:rsid w:val="00E428B0"/>
    <w:rsid w:val="00E43824"/>
    <w:rsid w:val="00E43CC0"/>
    <w:rsid w:val="00E46C8F"/>
    <w:rsid w:val="00E521AD"/>
    <w:rsid w:val="00E52283"/>
    <w:rsid w:val="00E615EC"/>
    <w:rsid w:val="00E64FBE"/>
    <w:rsid w:val="00E666E4"/>
    <w:rsid w:val="00E70BCD"/>
    <w:rsid w:val="00E72030"/>
    <w:rsid w:val="00E947E3"/>
    <w:rsid w:val="00E960E9"/>
    <w:rsid w:val="00E96218"/>
    <w:rsid w:val="00E96DC5"/>
    <w:rsid w:val="00EA226F"/>
    <w:rsid w:val="00EA53F9"/>
    <w:rsid w:val="00EA6293"/>
    <w:rsid w:val="00EA7051"/>
    <w:rsid w:val="00EA7339"/>
    <w:rsid w:val="00EB0B98"/>
    <w:rsid w:val="00EB540E"/>
    <w:rsid w:val="00EB70D9"/>
    <w:rsid w:val="00EC18FB"/>
    <w:rsid w:val="00EC2284"/>
    <w:rsid w:val="00EC29FA"/>
    <w:rsid w:val="00EC5A67"/>
    <w:rsid w:val="00EC5E11"/>
    <w:rsid w:val="00ED0D17"/>
    <w:rsid w:val="00ED6548"/>
    <w:rsid w:val="00EE30C3"/>
    <w:rsid w:val="00EE3315"/>
    <w:rsid w:val="00EE5270"/>
    <w:rsid w:val="00EE6DCC"/>
    <w:rsid w:val="00EF2469"/>
    <w:rsid w:val="00EF2AFF"/>
    <w:rsid w:val="00EF6298"/>
    <w:rsid w:val="00EF7D2C"/>
    <w:rsid w:val="00F0303A"/>
    <w:rsid w:val="00F03453"/>
    <w:rsid w:val="00F0476E"/>
    <w:rsid w:val="00F05EE6"/>
    <w:rsid w:val="00F07180"/>
    <w:rsid w:val="00F106FB"/>
    <w:rsid w:val="00F157A4"/>
    <w:rsid w:val="00F17E20"/>
    <w:rsid w:val="00F20AF4"/>
    <w:rsid w:val="00F20EDB"/>
    <w:rsid w:val="00F21397"/>
    <w:rsid w:val="00F219A7"/>
    <w:rsid w:val="00F23295"/>
    <w:rsid w:val="00F25C53"/>
    <w:rsid w:val="00F30DB1"/>
    <w:rsid w:val="00F337FF"/>
    <w:rsid w:val="00F33DA4"/>
    <w:rsid w:val="00F358B9"/>
    <w:rsid w:val="00F37449"/>
    <w:rsid w:val="00F40656"/>
    <w:rsid w:val="00F4074D"/>
    <w:rsid w:val="00F41D10"/>
    <w:rsid w:val="00F442A0"/>
    <w:rsid w:val="00F44543"/>
    <w:rsid w:val="00F46BFE"/>
    <w:rsid w:val="00F472E0"/>
    <w:rsid w:val="00F5743D"/>
    <w:rsid w:val="00F61626"/>
    <w:rsid w:val="00F62162"/>
    <w:rsid w:val="00F6384E"/>
    <w:rsid w:val="00F65B4E"/>
    <w:rsid w:val="00F66337"/>
    <w:rsid w:val="00F72E30"/>
    <w:rsid w:val="00F73CC0"/>
    <w:rsid w:val="00F74204"/>
    <w:rsid w:val="00F75B97"/>
    <w:rsid w:val="00F76558"/>
    <w:rsid w:val="00F77730"/>
    <w:rsid w:val="00F80780"/>
    <w:rsid w:val="00F80F33"/>
    <w:rsid w:val="00F8262B"/>
    <w:rsid w:val="00F827C3"/>
    <w:rsid w:val="00F85354"/>
    <w:rsid w:val="00F914C3"/>
    <w:rsid w:val="00F920FC"/>
    <w:rsid w:val="00FA106A"/>
    <w:rsid w:val="00FA5FA6"/>
    <w:rsid w:val="00FA779E"/>
    <w:rsid w:val="00FB0F9A"/>
    <w:rsid w:val="00FB1DC6"/>
    <w:rsid w:val="00FB3634"/>
    <w:rsid w:val="00FB53AD"/>
    <w:rsid w:val="00FB6081"/>
    <w:rsid w:val="00FC1BCC"/>
    <w:rsid w:val="00FC59EA"/>
    <w:rsid w:val="00FC6104"/>
    <w:rsid w:val="00FC6531"/>
    <w:rsid w:val="00FD0925"/>
    <w:rsid w:val="00FD14B0"/>
    <w:rsid w:val="00FD3E31"/>
    <w:rsid w:val="00FD456F"/>
    <w:rsid w:val="00FD5677"/>
    <w:rsid w:val="00FD6318"/>
    <w:rsid w:val="00FD7CBF"/>
    <w:rsid w:val="00FE1111"/>
    <w:rsid w:val="00FE2043"/>
    <w:rsid w:val="00FF1E98"/>
    <w:rsid w:val="00FF3EE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482BD"/>
  <w15:chartTrackingRefBased/>
  <w15:docId w15:val="{9C2442DB-C3C6-47DF-8254-E08CAF95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3273CF"/>
    <w:pPr>
      <w:tabs>
        <w:tab w:val="center" w:pos="4320"/>
        <w:tab w:val="right" w:pos="8640"/>
      </w:tabs>
    </w:pPr>
  </w:style>
  <w:style w:type="character" w:styleId="PageNumber">
    <w:name w:val="page number"/>
    <w:basedOn w:val="DefaultParagraphFont"/>
    <w:rsid w:val="003273CF"/>
  </w:style>
  <w:style w:type="paragraph" w:styleId="Header">
    <w:name w:val="header"/>
    <w:basedOn w:val="Normal"/>
    <w:rsid w:val="003273CF"/>
    <w:pPr>
      <w:tabs>
        <w:tab w:val="center" w:pos="4320"/>
        <w:tab w:val="right" w:pos="8640"/>
      </w:tabs>
    </w:pPr>
  </w:style>
  <w:style w:type="table" w:styleId="TableGrid">
    <w:name w:val="Table Grid"/>
    <w:basedOn w:val="TableNormal"/>
    <w:rsid w:val="00BB6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FF2"/>
    <w:pPr>
      <w:ind w:left="720"/>
    </w:pPr>
  </w:style>
  <w:style w:type="paragraph" w:styleId="BalloonText">
    <w:name w:val="Balloon Text"/>
    <w:basedOn w:val="Normal"/>
    <w:link w:val="BalloonTextChar"/>
    <w:rsid w:val="00934EA4"/>
    <w:rPr>
      <w:rFonts w:ascii="Arial" w:hAnsi="Arial" w:cs="Arial"/>
      <w:sz w:val="16"/>
      <w:szCs w:val="16"/>
    </w:rPr>
  </w:style>
  <w:style w:type="character" w:customStyle="1" w:styleId="BalloonTextChar">
    <w:name w:val="Balloon Text Char"/>
    <w:link w:val="BalloonText"/>
    <w:rsid w:val="00934EA4"/>
    <w:rPr>
      <w:rFonts w:ascii="Arial" w:hAnsi="Arial" w:cs="Arial"/>
      <w:sz w:val="16"/>
      <w:szCs w:val="16"/>
    </w:rPr>
  </w:style>
  <w:style w:type="character" w:styleId="IntenseReference">
    <w:name w:val="Intense Reference"/>
    <w:uiPriority w:val="32"/>
    <w:qFormat/>
    <w:rsid w:val="005D4E3D"/>
    <w:rPr>
      <w:b/>
      <w:bCs/>
      <w:smallCaps/>
      <w:color w:val="C0504D"/>
      <w:spacing w:val="5"/>
      <w:u w:val="single"/>
    </w:rPr>
  </w:style>
  <w:style w:type="character" w:styleId="Hyperlink">
    <w:name w:val="Hyperlink"/>
    <w:rsid w:val="00D67E31"/>
    <w:rPr>
      <w:color w:val="0000FF"/>
      <w:u w:val="single"/>
    </w:rPr>
  </w:style>
  <w:style w:type="character" w:styleId="FollowedHyperlink">
    <w:name w:val="FollowedHyperlink"/>
    <w:rsid w:val="004B5127"/>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530222">
      <w:bodyDiv w:val="1"/>
      <w:marLeft w:val="0"/>
      <w:marRight w:val="0"/>
      <w:marTop w:val="0"/>
      <w:marBottom w:val="0"/>
      <w:divBdr>
        <w:top w:val="none" w:sz="0" w:space="0" w:color="auto"/>
        <w:left w:val="none" w:sz="0" w:space="0" w:color="auto"/>
        <w:bottom w:val="none" w:sz="0" w:space="0" w:color="auto"/>
        <w:right w:val="none" w:sz="0" w:space="0" w:color="auto"/>
      </w:divBdr>
    </w:div>
    <w:div w:id="21329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lo\WINXP\Desktop\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D4D67-19F5-47C4-B1B0-EA748475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Template>
  <TotalTime>34</TotalTime>
  <Pages>4</Pages>
  <Words>1455</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Langara College</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dc:creator>
  <cp:keywords/>
  <dc:description/>
  <cp:lastModifiedBy>Michael Lo</cp:lastModifiedBy>
  <cp:revision>35</cp:revision>
  <cp:lastPrinted>2025-05-05T21:05:00Z</cp:lastPrinted>
  <dcterms:created xsi:type="dcterms:W3CDTF">2024-05-15T00:20:00Z</dcterms:created>
  <dcterms:modified xsi:type="dcterms:W3CDTF">2025-05-05T21:05:00Z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
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DC8FA" w14:textId="77777777" w:rsidR="00E375DC" w:rsidRPr="008174EE" w:rsidRDefault="00E375DC" w:rsidP="00E375DC">
      <w:pPr>
        <w:rPr>
          <w:rFonts w:asciiTheme="minorHAnsi" w:hAnsiTheme="minorHAnsi" w:cstheme="minorHAnsi"/>
          <w:b/>
          <w:u w:val="single"/>
          <w:lang w:val="en-US"/>
        </w:rPr>
      </w:pPr>
      <w:r w:rsidRPr="008174EE">
        <w:rPr>
          <w:rFonts w:asciiTheme="minorHAnsi" w:hAnsiTheme="minorHAnsi" w:cstheme="minorHAnsi"/>
          <w:b/>
          <w:u w:val="single"/>
          <w:lang w:val="en-US"/>
        </w:rPr>
        <w:t>M06 Discrete Distributions</w:t>
      </w:r>
    </w:p>
    <w:p w14:paraId="14840480" w14:textId="77777777" w:rsidR="00E375DC" w:rsidRPr="008174EE" w:rsidRDefault="00E375DC" w:rsidP="00E375DC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lang w:val="en-US"/>
        </w:rPr>
      </w:pPr>
      <w:r w:rsidRPr="008174EE">
        <w:rPr>
          <w:rFonts w:asciiTheme="minorHAnsi" w:hAnsiTheme="minorHAnsi" w:cstheme="minorHAnsi"/>
          <w:lang w:val="en-US"/>
        </w:rPr>
        <w:t xml:space="preserve">Consider a carnival game of tossing three fair coins. You will score 5 points when you get 3 heads, score 2 points when there are 2 heads, and score 1 point when you have 1 head, and score -2 points (note it is “negative two”) when you get all tails. Define the (discrete) random variable </w:t>
      </w:r>
      <w:r w:rsidRPr="008174EE">
        <w:rPr>
          <w:rFonts w:asciiTheme="minorHAnsi" w:hAnsiTheme="minorHAnsi" w:cstheme="minorHAnsi"/>
          <w:i/>
          <w:lang w:val="en-US"/>
        </w:rPr>
        <w:t>X</w:t>
      </w:r>
      <w:r w:rsidRPr="008174EE">
        <w:rPr>
          <w:rFonts w:asciiTheme="minorHAnsi" w:hAnsiTheme="minorHAnsi" w:cstheme="minorHAnsi"/>
          <w:lang w:val="en-US"/>
        </w:rPr>
        <w:t xml:space="preserve"> as the points you get per game.</w:t>
      </w:r>
    </w:p>
    <w:p w14:paraId="27AD68A2" w14:textId="77777777" w:rsidR="00E375DC" w:rsidRPr="008174EE" w:rsidRDefault="00E375DC" w:rsidP="00E375DC">
      <w:pPr>
        <w:numPr>
          <w:ilvl w:val="0"/>
          <w:numId w:val="23"/>
        </w:numPr>
        <w:ind w:left="720"/>
        <w:rPr>
          <w:rFonts w:asciiTheme="minorHAnsi" w:hAnsiTheme="minorHAnsi" w:cstheme="minorHAnsi"/>
          <w:lang w:val="en-US"/>
        </w:rPr>
      </w:pPr>
      <w:r w:rsidRPr="008174EE">
        <w:rPr>
          <w:rFonts w:asciiTheme="minorHAnsi" w:hAnsiTheme="minorHAnsi" w:cstheme="minorHAnsi"/>
          <w:lang w:val="en-US"/>
        </w:rPr>
        <w:t>Construct a probability distribution table of X. [3 marks]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800"/>
        <w:gridCol w:w="1800"/>
        <w:gridCol w:w="1800"/>
        <w:gridCol w:w="1800"/>
      </w:tblGrid>
      <w:tr w:rsidR="00E375DC" w:rsidRPr="008174EE" w14:paraId="7BAC741E" w14:textId="77777777" w:rsidTr="00F247F8">
        <w:trPr>
          <w:trHeight w:val="288"/>
          <w:jc w:val="center"/>
        </w:trPr>
        <w:tc>
          <w:tcPr>
            <w:tcW w:w="1440" w:type="dxa"/>
            <w:shd w:val="clear" w:color="auto" w:fill="auto"/>
            <w:vAlign w:val="center"/>
          </w:tcPr>
          <w:p w14:paraId="4293E94A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  <w:sz w:val="22"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sz w:val="22"/>
                <w:lang w:val="en-US"/>
              </w:rPr>
              <w:t>Event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3F699EF0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  <w:sz w:val="22"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sz w:val="22"/>
                <w:lang w:val="en-US"/>
              </w:rPr>
              <w:t>3 heads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52033BF9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  <w:sz w:val="22"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sz w:val="22"/>
                <w:lang w:val="en-US"/>
              </w:rPr>
              <w:t>2 heads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612090AD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  <w:sz w:val="22"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sz w:val="22"/>
                <w:lang w:val="en-US"/>
              </w:rPr>
              <w:t>1 head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395B3928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  <w:sz w:val="22"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sz w:val="22"/>
                <w:lang w:val="en-US"/>
              </w:rPr>
              <w:t>0 heads</w:t>
            </w:r>
          </w:p>
        </w:tc>
      </w:tr>
      <w:tr w:rsidR="00E375DC" w:rsidRPr="008174EE" w14:paraId="1934E9FE" w14:textId="77777777" w:rsidTr="00F247F8">
        <w:trPr>
          <w:trHeight w:val="288"/>
          <w:jc w:val="center"/>
        </w:trPr>
        <w:tc>
          <w:tcPr>
            <w:tcW w:w="1440" w:type="dxa"/>
            <w:shd w:val="clear" w:color="auto" w:fill="auto"/>
            <w:vAlign w:val="center"/>
          </w:tcPr>
          <w:p w14:paraId="21EF92C5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  <w:sz w:val="22"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sz w:val="22"/>
                <w:lang w:val="en-US"/>
              </w:rPr>
              <w:t>Outcome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7EDE4A62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  <w:sz w:val="22"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sz w:val="22"/>
                <w:lang w:val="en-US"/>
              </w:rPr>
              <w:t>HHH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30D881FF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  <w:sz w:val="22"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sz w:val="22"/>
                <w:lang w:val="en-US"/>
              </w:rPr>
              <w:t>HHT, HTH, THH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7CFFD8CB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  <w:sz w:val="22"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sz w:val="22"/>
                <w:lang w:val="en-US"/>
              </w:rPr>
              <w:t>HTT, THT, TTH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7E2CD6AF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  <w:sz w:val="22"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sz w:val="22"/>
                <w:lang w:val="en-US"/>
              </w:rPr>
              <w:t>TTT</w:t>
            </w:r>
          </w:p>
        </w:tc>
      </w:tr>
      <w:tr w:rsidR="00E375DC" w:rsidRPr="008174EE" w14:paraId="4B30112A" w14:textId="77777777" w:rsidTr="00F247F8">
        <w:trPr>
          <w:trHeight w:val="288"/>
          <w:jc w:val="center"/>
        </w:trPr>
        <w:tc>
          <w:tcPr>
            <w:tcW w:w="1440" w:type="dxa"/>
            <w:shd w:val="clear" w:color="auto" w:fill="auto"/>
            <w:vAlign w:val="center"/>
          </w:tcPr>
          <w:p w14:paraId="1E0176D7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  <w:sz w:val="22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22"/>
                    <w:lang w:val="en-US"/>
                  </w:rPr>
                  <m:t>X</m:t>
                </m:r>
              </m:oMath>
            </m:oMathPara>
          </w:p>
        </w:tc>
        <w:tc>
          <w:tcPr>
            <w:tcW w:w="1800" w:type="dxa"/>
            <w:shd w:val="clear" w:color="auto" w:fill="auto"/>
            <w:vAlign w:val="center"/>
          </w:tcPr>
          <w:p w14:paraId="3938C71C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  <w:sz w:val="22"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sz w:val="22"/>
                <w:lang w:val="en-US"/>
              </w:rPr>
              <w:t>+5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523B4F11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  <w:sz w:val="22"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sz w:val="22"/>
                <w:lang w:val="en-US"/>
              </w:rPr>
              <w:t>+2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48552D78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  <w:sz w:val="22"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sz w:val="22"/>
                <w:lang w:val="en-US"/>
              </w:rPr>
              <w:t>+1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06BE3CD3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  <w:sz w:val="22"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sz w:val="22"/>
                <w:lang w:val="en-US"/>
              </w:rPr>
              <w:t>-2</w:t>
            </w:r>
          </w:p>
        </w:tc>
      </w:tr>
      <w:tr w:rsidR="00E375DC" w:rsidRPr="008174EE" w14:paraId="506658A3" w14:textId="77777777" w:rsidTr="00F247F8">
        <w:trPr>
          <w:trHeight w:val="288"/>
          <w:jc w:val="center"/>
        </w:trPr>
        <w:tc>
          <w:tcPr>
            <w:tcW w:w="1440" w:type="dxa"/>
            <w:shd w:val="clear" w:color="auto" w:fill="auto"/>
            <w:vAlign w:val="center"/>
          </w:tcPr>
          <w:p w14:paraId="0E0F6009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  <w:sz w:val="22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22"/>
                    <w:lang w:val="en-US"/>
                  </w:rPr>
                  <m:t>f(x)</m:t>
                </m:r>
              </m:oMath>
            </m:oMathPara>
          </w:p>
        </w:tc>
        <w:tc>
          <w:tcPr>
            <w:tcW w:w="1800" w:type="dxa"/>
            <w:shd w:val="clear" w:color="auto" w:fill="auto"/>
            <w:vAlign w:val="center"/>
          </w:tcPr>
          <w:p w14:paraId="7EE402B2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  <w:sz w:val="22"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sz w:val="22"/>
                <w:lang w:val="en-US"/>
              </w:rPr>
              <w:t>1/8 or 0.125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0C48672B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  <w:sz w:val="22"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sz w:val="22"/>
                <w:lang w:val="en-US"/>
              </w:rPr>
              <w:t>3/8 or 0.375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50AAA3E1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  <w:sz w:val="22"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sz w:val="22"/>
                <w:lang w:val="en-US"/>
              </w:rPr>
              <w:t>3/8 or 0.375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3D5DBE9D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  <w:sz w:val="22"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sz w:val="22"/>
                <w:lang w:val="en-US"/>
              </w:rPr>
              <w:t>1/8 or 0.125</w:t>
            </w:r>
          </w:p>
        </w:tc>
      </w:tr>
    </w:tbl>
    <w:p w14:paraId="0163499F" w14:textId="77777777" w:rsidR="00E375DC" w:rsidRPr="008174EE" w:rsidRDefault="00E375DC" w:rsidP="00E375DC">
      <w:pPr>
        <w:numPr>
          <w:ilvl w:val="0"/>
          <w:numId w:val="23"/>
        </w:numPr>
        <w:ind w:left="720"/>
        <w:rPr>
          <w:rFonts w:asciiTheme="minorHAnsi" w:hAnsiTheme="minorHAnsi" w:cstheme="minorHAnsi"/>
          <w:lang w:val="en-US"/>
        </w:rPr>
      </w:pPr>
      <w:r w:rsidRPr="008174EE">
        <w:rPr>
          <w:rFonts w:asciiTheme="minorHAnsi" w:hAnsiTheme="minorHAnsi" w:cstheme="minorHAnsi"/>
          <w:lang w:val="en-US"/>
        </w:rPr>
        <w:t>Calculate E(X). [1 mark]</w:t>
      </w:r>
    </w:p>
    <w:p w14:paraId="590C1B86" w14:textId="77777777" w:rsidR="00E375DC" w:rsidRPr="008174EE" w:rsidRDefault="00E375DC" w:rsidP="00E375DC">
      <w:pPr>
        <w:ind w:left="720"/>
        <w:rPr>
          <w:rFonts w:asciiTheme="minorHAnsi" w:hAnsiTheme="minorHAnsi" w:cstheme="minorHAnsi"/>
          <w:b/>
          <w:lang w:val="en-US"/>
        </w:rPr>
      </w:pPr>
      <w:r w:rsidRPr="008174EE">
        <w:rPr>
          <w:rFonts w:asciiTheme="minorHAnsi" w:hAnsiTheme="minorHAnsi" w:cstheme="minorHAnsi"/>
          <w:b/>
          <w:lang w:val="en-US"/>
        </w:rPr>
        <w:t>E(X) = 5*0.125 + 2*0.375 + 1*0.375 – 2*0.125 = +1.50.</w:t>
      </w:r>
    </w:p>
    <w:p w14:paraId="4088B773" w14:textId="77777777" w:rsidR="00E375DC" w:rsidRPr="008174EE" w:rsidRDefault="00E375DC" w:rsidP="00E375DC">
      <w:pPr>
        <w:numPr>
          <w:ilvl w:val="0"/>
          <w:numId w:val="23"/>
        </w:numPr>
        <w:ind w:left="720"/>
        <w:rPr>
          <w:rFonts w:asciiTheme="minorHAnsi" w:hAnsiTheme="minorHAnsi" w:cstheme="minorHAnsi"/>
          <w:lang w:val="en-US"/>
        </w:rPr>
      </w:pPr>
      <w:r w:rsidRPr="008174EE">
        <w:rPr>
          <w:rFonts w:asciiTheme="minorHAnsi" w:hAnsiTheme="minorHAnsi" w:cstheme="minorHAnsi"/>
          <w:lang w:val="en-US"/>
        </w:rPr>
        <w:t xml:space="preserve">Suppose </w:t>
      </w:r>
      <w:proofErr w:type="gramStart"/>
      <w:r w:rsidRPr="008174EE">
        <w:rPr>
          <w:rFonts w:asciiTheme="minorHAnsi" w:hAnsiTheme="minorHAnsi" w:cstheme="minorHAnsi"/>
          <w:lang w:val="en-US"/>
        </w:rPr>
        <w:t>one point</w:t>
      </w:r>
      <w:proofErr w:type="gramEnd"/>
      <w:r w:rsidRPr="008174EE">
        <w:rPr>
          <w:rFonts w:asciiTheme="minorHAnsi" w:hAnsiTheme="minorHAnsi" w:cstheme="minorHAnsi"/>
          <w:lang w:val="en-US"/>
        </w:rPr>
        <w:t xml:space="preserve"> presents “one dollar”. Provide an interpretation of the expected value. [2 marks]</w:t>
      </w:r>
    </w:p>
    <w:p w14:paraId="57F29EED" w14:textId="77777777" w:rsidR="00E375DC" w:rsidRPr="008174EE" w:rsidRDefault="00E375DC" w:rsidP="00E375DC">
      <w:pPr>
        <w:ind w:left="720"/>
        <w:rPr>
          <w:rFonts w:asciiTheme="minorHAnsi" w:hAnsiTheme="minorHAnsi" w:cstheme="minorHAnsi"/>
          <w:b/>
          <w:lang w:val="en-US"/>
        </w:rPr>
      </w:pPr>
      <w:r w:rsidRPr="008174EE">
        <w:rPr>
          <w:rFonts w:asciiTheme="minorHAnsi" w:hAnsiTheme="minorHAnsi" w:cstheme="minorHAnsi"/>
          <w:b/>
          <w:lang w:val="en-US"/>
        </w:rPr>
        <w:t>When the experiment of “playing this carnival game” is repeated infinite of times, the average amount a player would gain or make is $1.50.</w:t>
      </w:r>
    </w:p>
    <w:p w14:paraId="11C7D65F" w14:textId="77777777" w:rsidR="00E375DC" w:rsidRPr="008174EE" w:rsidRDefault="00E375DC" w:rsidP="00E375DC">
      <w:pPr>
        <w:ind w:left="720"/>
        <w:rPr>
          <w:rFonts w:asciiTheme="minorHAnsi" w:hAnsiTheme="minorHAnsi" w:cstheme="minorHAnsi"/>
          <w:b/>
          <w:i/>
          <w:color w:val="5B9BD5" w:themeColor="accent1"/>
          <w:lang w:val="en-US"/>
        </w:rPr>
      </w:pPr>
      <w:r w:rsidRPr="008174EE">
        <w:rPr>
          <w:rFonts w:asciiTheme="minorHAnsi" w:hAnsiTheme="minorHAnsi" w:cstheme="minorHAnsi"/>
          <w:b/>
          <w:i/>
          <w:color w:val="5B9BD5" w:themeColor="accent1"/>
          <w:lang w:val="en-US"/>
        </w:rPr>
        <w:t>Note that there are four key ingredients here:</w:t>
      </w:r>
    </w:p>
    <w:p w14:paraId="3A77C00C" w14:textId="77777777" w:rsidR="00E375DC" w:rsidRPr="008174EE" w:rsidRDefault="00E375DC" w:rsidP="00E375DC">
      <w:pPr>
        <w:ind w:left="720"/>
        <w:rPr>
          <w:rFonts w:asciiTheme="minorHAnsi" w:hAnsiTheme="minorHAnsi" w:cstheme="minorHAnsi"/>
          <w:b/>
          <w:i/>
          <w:color w:val="5B9BD5" w:themeColor="accent1"/>
          <w:lang w:val="en-US"/>
        </w:rPr>
      </w:pPr>
      <w:r w:rsidRPr="008174EE">
        <w:rPr>
          <w:rFonts w:asciiTheme="minorHAnsi" w:hAnsiTheme="minorHAnsi" w:cstheme="minorHAnsi"/>
          <w:b/>
          <w:i/>
          <w:color w:val="5B9BD5" w:themeColor="accent1"/>
          <w:lang w:val="en-US"/>
        </w:rPr>
        <w:t>1) The experiment has to be mentioned. Otherwise, nobody would know what you’re doing.</w:t>
      </w:r>
    </w:p>
    <w:p w14:paraId="1F0F556B" w14:textId="77777777" w:rsidR="00E375DC" w:rsidRPr="008174EE" w:rsidRDefault="00E375DC" w:rsidP="00E375DC">
      <w:pPr>
        <w:ind w:left="720"/>
        <w:rPr>
          <w:rFonts w:asciiTheme="minorHAnsi" w:hAnsiTheme="minorHAnsi" w:cstheme="minorHAnsi"/>
          <w:b/>
          <w:i/>
          <w:color w:val="5B9BD5" w:themeColor="accent1"/>
          <w:lang w:val="en-US"/>
        </w:rPr>
      </w:pPr>
      <w:r w:rsidRPr="008174EE">
        <w:rPr>
          <w:rFonts w:asciiTheme="minorHAnsi" w:hAnsiTheme="minorHAnsi" w:cstheme="minorHAnsi"/>
          <w:b/>
          <w:i/>
          <w:color w:val="5B9BD5" w:themeColor="accent1"/>
          <w:lang w:val="en-US"/>
        </w:rPr>
        <w:t>2) Mention “the experiment is repeated infinite number of times”.</w:t>
      </w:r>
    </w:p>
    <w:p w14:paraId="2A4CA12B" w14:textId="77777777" w:rsidR="00E375DC" w:rsidRPr="008174EE" w:rsidRDefault="00E375DC" w:rsidP="00E375DC">
      <w:pPr>
        <w:ind w:left="720"/>
        <w:rPr>
          <w:rFonts w:asciiTheme="minorHAnsi" w:hAnsiTheme="minorHAnsi" w:cstheme="minorHAnsi"/>
          <w:b/>
          <w:i/>
          <w:color w:val="5B9BD5" w:themeColor="accent1"/>
          <w:lang w:val="en-US"/>
        </w:rPr>
      </w:pPr>
      <w:r w:rsidRPr="008174EE">
        <w:rPr>
          <w:rFonts w:asciiTheme="minorHAnsi" w:hAnsiTheme="minorHAnsi" w:cstheme="minorHAnsi"/>
          <w:b/>
          <w:i/>
          <w:color w:val="5B9BD5" w:themeColor="accent1"/>
          <w:lang w:val="en-US"/>
        </w:rPr>
        <w:t>3) Mention the idea or concept of average, instead of using the word “expected”.</w:t>
      </w:r>
    </w:p>
    <w:p w14:paraId="58CFCA68" w14:textId="77777777" w:rsidR="00E375DC" w:rsidRPr="008174EE" w:rsidRDefault="00E375DC" w:rsidP="00E375DC">
      <w:pPr>
        <w:ind w:left="720"/>
        <w:rPr>
          <w:rFonts w:asciiTheme="minorHAnsi" w:hAnsiTheme="minorHAnsi" w:cstheme="minorHAnsi"/>
          <w:b/>
          <w:i/>
          <w:color w:val="5B9BD5" w:themeColor="accent1"/>
          <w:lang w:val="en-US"/>
        </w:rPr>
      </w:pPr>
      <w:r w:rsidRPr="008174EE">
        <w:rPr>
          <w:rFonts w:asciiTheme="minorHAnsi" w:hAnsiTheme="minorHAnsi" w:cstheme="minorHAnsi"/>
          <w:b/>
          <w:i/>
          <w:color w:val="5B9BD5" w:themeColor="accent1"/>
          <w:lang w:val="en-US"/>
        </w:rPr>
        <w:t>4) The random variable, with units, has to be mentioned.</w:t>
      </w:r>
    </w:p>
    <w:p w14:paraId="3694E52D" w14:textId="77777777" w:rsidR="00E375DC" w:rsidRPr="008174EE" w:rsidRDefault="00E375DC" w:rsidP="00E375DC">
      <w:pPr>
        <w:numPr>
          <w:ilvl w:val="0"/>
          <w:numId w:val="23"/>
        </w:numPr>
        <w:ind w:left="720"/>
        <w:rPr>
          <w:rFonts w:asciiTheme="minorHAnsi" w:hAnsiTheme="minorHAnsi" w:cstheme="minorHAnsi"/>
          <w:lang w:val="en-US"/>
        </w:rPr>
      </w:pPr>
      <w:r w:rsidRPr="008174EE">
        <w:rPr>
          <w:rFonts w:asciiTheme="minorHAnsi" w:hAnsiTheme="minorHAnsi" w:cstheme="minorHAnsi"/>
          <w:lang w:val="en-US"/>
        </w:rPr>
        <w:t xml:space="preserve">Suppose you will have to pay certain amount of money to play this carnival </w:t>
      </w:r>
      <w:proofErr w:type="gramStart"/>
      <w:r w:rsidRPr="008174EE">
        <w:rPr>
          <w:rFonts w:asciiTheme="minorHAnsi" w:hAnsiTheme="minorHAnsi" w:cstheme="minorHAnsi"/>
          <w:lang w:val="en-US"/>
        </w:rPr>
        <w:t>games</w:t>
      </w:r>
      <w:proofErr w:type="gramEnd"/>
      <w:r w:rsidRPr="008174EE">
        <w:rPr>
          <w:rFonts w:asciiTheme="minorHAnsi" w:hAnsiTheme="minorHAnsi" w:cstheme="minorHAnsi"/>
          <w:lang w:val="en-US"/>
        </w:rPr>
        <w:t>. At what amount (in dollars) would this game be considered a “fair game” – neither the person in charge nor the player has any advantage over the other in a long run? [1 mark]</w:t>
      </w:r>
    </w:p>
    <w:p w14:paraId="0928D0AF" w14:textId="77777777" w:rsidR="00E375DC" w:rsidRPr="008174EE" w:rsidRDefault="00E375DC" w:rsidP="00E375DC">
      <w:pPr>
        <w:ind w:left="720"/>
        <w:rPr>
          <w:rFonts w:asciiTheme="minorHAnsi" w:hAnsiTheme="minorHAnsi" w:cstheme="minorHAnsi"/>
          <w:b/>
          <w:lang w:val="en-US"/>
        </w:rPr>
      </w:pPr>
      <w:r w:rsidRPr="008174EE">
        <w:rPr>
          <w:rFonts w:asciiTheme="minorHAnsi" w:hAnsiTheme="minorHAnsi" w:cstheme="minorHAnsi"/>
          <w:b/>
          <w:lang w:val="en-US"/>
        </w:rPr>
        <w:t>$1.50. Based on the information from above, the dealer loses $1.50 per game in the long run. It makes sense to make or charge $1.50 per game.</w:t>
      </w:r>
    </w:p>
    <w:p w14:paraId="7DDA7B2C" w14:textId="77777777" w:rsidR="00E375DC" w:rsidRPr="008174EE" w:rsidRDefault="00E375DC" w:rsidP="00E375DC">
      <w:pPr>
        <w:numPr>
          <w:ilvl w:val="0"/>
          <w:numId w:val="23"/>
        </w:numPr>
        <w:ind w:left="720"/>
        <w:rPr>
          <w:rFonts w:asciiTheme="minorHAnsi" w:hAnsiTheme="minorHAnsi" w:cstheme="minorHAnsi"/>
          <w:lang w:val="en-US"/>
        </w:rPr>
      </w:pPr>
      <w:r w:rsidRPr="008174EE">
        <w:rPr>
          <w:rFonts w:asciiTheme="minorHAnsi" w:hAnsiTheme="minorHAnsi" w:cstheme="minorHAnsi"/>
          <w:lang w:val="en-US"/>
        </w:rPr>
        <w:t>Calculate the standard deviation of the amount of money a player would gain playing this carnival game. [1 mark]</w:t>
      </w:r>
    </w:p>
    <w:p w14:paraId="41B450A1" w14:textId="77777777" w:rsidR="00E375DC" w:rsidRPr="008174EE" w:rsidRDefault="00E375DC" w:rsidP="00E375DC">
      <w:pPr>
        <w:ind w:left="720"/>
        <w:rPr>
          <w:rFonts w:asciiTheme="minorHAnsi" w:hAnsiTheme="minorHAnsi" w:cstheme="minorHAnsi"/>
          <w:b/>
          <w:lang w:val="en-US"/>
        </w:rPr>
      </w:pPr>
      <m:oMath>
        <m:r>
          <m:rPr>
            <m:sty m:val="bi"/>
          </m:rPr>
          <w:rPr>
            <w:rFonts w:ascii="Cambria Math" w:hAnsi="Cambria Math" w:cstheme="minorHAnsi"/>
            <w:lang w:val="en-US"/>
          </w:rPr>
          <m:t>SD</m:t>
        </m:r>
        <m:d>
          <m:dPr>
            <m:ctrlPr>
              <w:rPr>
                <w:rFonts w:ascii="Cambria Math" w:hAnsi="Cambria Math" w:cstheme="minorHAnsi"/>
                <w:b/>
                <w:i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inorHAnsi"/>
                <w:lang w:val="en-US"/>
              </w:rPr>
              <m:t>X</m:t>
            </m:r>
          </m:e>
        </m:d>
        <m:r>
          <m:rPr>
            <m:sty m:val="bi"/>
          </m:rPr>
          <w:rPr>
            <w:rFonts w:ascii="Cambria Math" w:hAnsi="Cambria Math" w:cstheme="minorHAnsi"/>
            <w:lang w:val="en-US"/>
          </w:rPr>
          <m:t>=</m:t>
        </m:r>
        <m:rad>
          <m:radPr>
            <m:degHide m:val="1"/>
            <m:ctrlPr>
              <w:rPr>
                <w:rFonts w:ascii="Cambria Math" w:hAnsi="Cambria Math" w:cstheme="minorHAnsi"/>
                <w:b/>
                <w:i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theme="minorHAnsi"/>
                    <w:b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b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lang w:val="en-US"/>
                      </w:rPr>
                      <m:t>5-1.5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 w:cstheme="minorHAnsi"/>
                    <w:lang w:val="en-US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theme="minorHAnsi"/>
                <w:lang w:val="en-US"/>
              </w:rPr>
              <m:t>×0.125+</m:t>
            </m:r>
            <m:sSup>
              <m:sSupPr>
                <m:ctrlPr>
                  <w:rPr>
                    <w:rFonts w:ascii="Cambria Math" w:hAnsi="Cambria Math" w:cstheme="minorHAnsi"/>
                    <w:b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b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lang w:val="en-US"/>
                      </w:rPr>
                      <m:t>2-1.5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 w:cstheme="minorHAnsi"/>
                    <w:lang w:val="en-US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theme="minorHAnsi"/>
                <w:lang w:val="en-US"/>
              </w:rPr>
              <m:t>×0.375+</m:t>
            </m:r>
            <m:sSup>
              <m:sSupPr>
                <m:ctrlPr>
                  <w:rPr>
                    <w:rFonts w:ascii="Cambria Math" w:hAnsi="Cambria Math" w:cstheme="minorHAnsi"/>
                    <w:b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b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lang w:val="en-US"/>
                      </w:rPr>
                      <m:t>1-1.5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 w:cstheme="minorHAnsi"/>
                    <w:lang w:val="en-US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theme="minorHAnsi"/>
                <w:lang w:val="en-US"/>
              </w:rPr>
              <m:t>×-0.375+</m:t>
            </m:r>
            <m:sSup>
              <m:sSupPr>
                <m:ctrlPr>
                  <w:rPr>
                    <w:rFonts w:ascii="Cambria Math" w:hAnsi="Cambria Math" w:cstheme="minorHAnsi"/>
                    <w:b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b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lang w:val="en-US"/>
                      </w:rPr>
                      <m:t>-2-1.5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 w:cstheme="minorHAnsi"/>
                    <w:lang w:val="en-US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theme="minorHAnsi"/>
                <w:lang w:val="en-US"/>
              </w:rPr>
              <m:t>×0.125</m:t>
            </m:r>
          </m:e>
        </m:rad>
        <m:r>
          <m:rPr>
            <m:sty m:val="bi"/>
          </m:rPr>
          <w:rPr>
            <w:rFonts w:ascii="Cambria Math" w:hAnsi="Cambria Math" w:cstheme="minorHAnsi"/>
            <w:lang w:val="en-US"/>
          </w:rPr>
          <m:t>=1.80</m:t>
        </m:r>
      </m:oMath>
      <w:r w:rsidRPr="008174EE">
        <w:rPr>
          <w:rFonts w:asciiTheme="minorHAnsi" w:hAnsiTheme="minorHAnsi" w:cstheme="minorHAnsi"/>
          <w:b/>
          <w:lang w:val="en-US"/>
        </w:rPr>
        <w:t>.</w:t>
      </w:r>
      <w:r w:rsidRPr="008174EE">
        <w:rPr>
          <w:rFonts w:asciiTheme="minorHAnsi" w:hAnsiTheme="minorHAnsi" w:cstheme="minorHAnsi"/>
          <w:b/>
          <w:lang w:val="en-US"/>
        </w:rPr>
        <w:tab/>
      </w:r>
    </w:p>
    <w:p w14:paraId="3D85FDE4" w14:textId="77777777" w:rsidR="00E375DC" w:rsidRPr="008174EE" w:rsidRDefault="00E375DC" w:rsidP="00E375DC">
      <w:pPr>
        <w:numPr>
          <w:ilvl w:val="0"/>
          <w:numId w:val="23"/>
        </w:numPr>
        <w:ind w:left="720"/>
        <w:rPr>
          <w:rFonts w:asciiTheme="minorHAnsi" w:hAnsiTheme="minorHAnsi" w:cstheme="minorHAnsi"/>
          <w:lang w:val="en-US"/>
        </w:rPr>
      </w:pPr>
      <w:r w:rsidRPr="008174EE">
        <w:rPr>
          <w:rFonts w:asciiTheme="minorHAnsi" w:hAnsiTheme="minorHAnsi" w:cstheme="minorHAnsi"/>
          <w:lang w:val="en-US"/>
        </w:rPr>
        <w:t>Provide an interpretation of the SD(X). [2 marks]</w:t>
      </w:r>
    </w:p>
    <w:p w14:paraId="5869DFA8" w14:textId="77777777" w:rsidR="00E375DC" w:rsidRPr="008174EE" w:rsidRDefault="00E375DC" w:rsidP="00E375DC">
      <w:pPr>
        <w:ind w:left="720"/>
        <w:rPr>
          <w:rFonts w:asciiTheme="minorHAnsi" w:hAnsiTheme="minorHAnsi" w:cstheme="minorHAnsi"/>
          <w:b/>
          <w:bCs/>
          <w:lang w:val="en-US"/>
        </w:rPr>
      </w:pPr>
      <w:r w:rsidRPr="008174EE">
        <w:rPr>
          <w:rFonts w:asciiTheme="minorHAnsi" w:hAnsiTheme="minorHAnsi" w:cstheme="minorHAnsi"/>
          <w:b/>
          <w:bCs/>
          <w:lang w:val="en-US"/>
        </w:rPr>
        <w:t>When the experiment of “playing this carnival game” is repeated infinite number of times, the typical difference from the $1.50 that you win is about $1.80.</w:t>
      </w:r>
    </w:p>
    <w:p w14:paraId="70B602F9" w14:textId="77777777" w:rsidR="00E375DC" w:rsidRPr="008174EE" w:rsidRDefault="00E375DC" w:rsidP="00E375DC">
      <w:pPr>
        <w:ind w:left="360"/>
        <w:rPr>
          <w:rFonts w:asciiTheme="minorHAnsi" w:hAnsiTheme="minorHAnsi" w:cstheme="minorHAnsi"/>
          <w:b/>
          <w:lang w:val="en-US"/>
        </w:rPr>
      </w:pPr>
    </w:p>
    <w:p w14:paraId="119D0D96" w14:textId="77777777" w:rsidR="00E375DC" w:rsidRPr="008174EE" w:rsidRDefault="00E375DC" w:rsidP="00E375DC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lang w:val="en-US"/>
        </w:rPr>
      </w:pPr>
      <w:r w:rsidRPr="008174EE">
        <w:rPr>
          <w:rFonts w:asciiTheme="minorHAnsi" w:hAnsiTheme="minorHAnsi" w:cstheme="minorHAnsi"/>
          <w:lang w:val="en-US"/>
        </w:rPr>
        <w:t>Consider an experiment of “rolling two fair dice”. Define a random variable X as the “sum of the two dice”.</w:t>
      </w:r>
    </w:p>
    <w:p w14:paraId="511EE22C" w14:textId="77777777" w:rsidR="00E375DC" w:rsidRPr="008174EE" w:rsidRDefault="00E375DC" w:rsidP="00E375DC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lang w:val="en-US"/>
        </w:rPr>
      </w:pPr>
      <w:r w:rsidRPr="008174EE">
        <w:rPr>
          <w:rFonts w:asciiTheme="minorHAnsi" w:hAnsiTheme="minorHAnsi" w:cstheme="minorHAnsi"/>
          <w:lang w:val="en-US"/>
        </w:rPr>
        <w:t>Write out the sample space of all outcomes. Hint: there 6x6=36 of them. [2 marks]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52"/>
        <w:gridCol w:w="1152"/>
        <w:gridCol w:w="1152"/>
        <w:gridCol w:w="1152"/>
        <w:gridCol w:w="1152"/>
        <w:gridCol w:w="1152"/>
      </w:tblGrid>
      <w:tr w:rsidR="00E375DC" w:rsidRPr="008174EE" w14:paraId="7AD46CAB" w14:textId="77777777" w:rsidTr="00F247F8">
        <w:trPr>
          <w:jc w:val="center"/>
        </w:trPr>
        <w:tc>
          <w:tcPr>
            <w:tcW w:w="1152" w:type="dxa"/>
            <w:vAlign w:val="center"/>
          </w:tcPr>
          <w:p w14:paraId="28D7920B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174EE">
              <w:rPr>
                <w:rFonts w:asciiTheme="minorHAnsi" w:hAnsiTheme="minorHAnsi" w:cstheme="minorHAnsi"/>
                <w:b/>
              </w:rPr>
              <w:t>(1, 1)</w:t>
            </w:r>
          </w:p>
        </w:tc>
        <w:tc>
          <w:tcPr>
            <w:tcW w:w="1152" w:type="dxa"/>
            <w:vAlign w:val="center"/>
          </w:tcPr>
          <w:p w14:paraId="710A8496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174EE">
              <w:rPr>
                <w:rFonts w:asciiTheme="minorHAnsi" w:hAnsiTheme="minorHAnsi" w:cstheme="minorHAnsi"/>
                <w:b/>
              </w:rPr>
              <w:t>(1, 2)</w:t>
            </w:r>
          </w:p>
        </w:tc>
        <w:tc>
          <w:tcPr>
            <w:tcW w:w="1152" w:type="dxa"/>
            <w:vAlign w:val="center"/>
          </w:tcPr>
          <w:p w14:paraId="3B8D7178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174EE">
              <w:rPr>
                <w:rFonts w:asciiTheme="minorHAnsi" w:hAnsiTheme="minorHAnsi" w:cstheme="minorHAnsi"/>
                <w:b/>
              </w:rPr>
              <w:t>(1, 3)</w:t>
            </w:r>
          </w:p>
        </w:tc>
        <w:tc>
          <w:tcPr>
            <w:tcW w:w="1152" w:type="dxa"/>
            <w:vAlign w:val="center"/>
          </w:tcPr>
          <w:p w14:paraId="3C46CF8D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174EE">
              <w:rPr>
                <w:rFonts w:asciiTheme="minorHAnsi" w:hAnsiTheme="minorHAnsi" w:cstheme="minorHAnsi"/>
                <w:b/>
              </w:rPr>
              <w:t>(1, 4)</w:t>
            </w:r>
          </w:p>
        </w:tc>
        <w:tc>
          <w:tcPr>
            <w:tcW w:w="1152" w:type="dxa"/>
            <w:vAlign w:val="center"/>
          </w:tcPr>
          <w:p w14:paraId="03952E97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174EE">
              <w:rPr>
                <w:rFonts w:asciiTheme="minorHAnsi" w:hAnsiTheme="minorHAnsi" w:cstheme="minorHAnsi"/>
                <w:b/>
              </w:rPr>
              <w:t>(1, 5)</w:t>
            </w:r>
          </w:p>
        </w:tc>
        <w:tc>
          <w:tcPr>
            <w:tcW w:w="1152" w:type="dxa"/>
            <w:vAlign w:val="center"/>
          </w:tcPr>
          <w:p w14:paraId="0D290C95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174EE">
              <w:rPr>
                <w:rFonts w:asciiTheme="minorHAnsi" w:hAnsiTheme="minorHAnsi" w:cstheme="minorHAnsi"/>
                <w:b/>
              </w:rPr>
              <w:t>(1, 6)</w:t>
            </w:r>
          </w:p>
        </w:tc>
      </w:tr>
      <w:tr w:rsidR="00E375DC" w:rsidRPr="008174EE" w14:paraId="5B682CB9" w14:textId="77777777" w:rsidTr="00F247F8">
        <w:trPr>
          <w:jc w:val="center"/>
        </w:trPr>
        <w:tc>
          <w:tcPr>
            <w:tcW w:w="1152" w:type="dxa"/>
            <w:vAlign w:val="center"/>
          </w:tcPr>
          <w:p w14:paraId="4259D355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174EE">
              <w:rPr>
                <w:rFonts w:asciiTheme="minorHAnsi" w:hAnsiTheme="minorHAnsi" w:cstheme="minorHAnsi"/>
                <w:b/>
              </w:rPr>
              <w:t>(2, 1)</w:t>
            </w:r>
          </w:p>
        </w:tc>
        <w:tc>
          <w:tcPr>
            <w:tcW w:w="1152" w:type="dxa"/>
            <w:vAlign w:val="center"/>
          </w:tcPr>
          <w:p w14:paraId="0B0D3D6C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174EE">
              <w:rPr>
                <w:rFonts w:asciiTheme="minorHAnsi" w:hAnsiTheme="minorHAnsi" w:cstheme="minorHAnsi"/>
                <w:b/>
              </w:rPr>
              <w:t>(2, 2)</w:t>
            </w:r>
          </w:p>
        </w:tc>
        <w:tc>
          <w:tcPr>
            <w:tcW w:w="1152" w:type="dxa"/>
            <w:vAlign w:val="center"/>
          </w:tcPr>
          <w:p w14:paraId="15FA0E09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174EE">
              <w:rPr>
                <w:rFonts w:asciiTheme="minorHAnsi" w:hAnsiTheme="minorHAnsi" w:cstheme="minorHAnsi"/>
                <w:b/>
              </w:rPr>
              <w:t>(2, 3)</w:t>
            </w:r>
          </w:p>
        </w:tc>
        <w:tc>
          <w:tcPr>
            <w:tcW w:w="1152" w:type="dxa"/>
            <w:vAlign w:val="center"/>
          </w:tcPr>
          <w:p w14:paraId="34F932C8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174EE">
              <w:rPr>
                <w:rFonts w:asciiTheme="minorHAnsi" w:hAnsiTheme="minorHAnsi" w:cstheme="minorHAnsi"/>
                <w:b/>
              </w:rPr>
              <w:t>(2, 4)</w:t>
            </w:r>
          </w:p>
        </w:tc>
        <w:tc>
          <w:tcPr>
            <w:tcW w:w="1152" w:type="dxa"/>
            <w:vAlign w:val="center"/>
          </w:tcPr>
          <w:p w14:paraId="571DEF62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174EE">
              <w:rPr>
                <w:rFonts w:asciiTheme="minorHAnsi" w:hAnsiTheme="minorHAnsi" w:cstheme="minorHAnsi"/>
                <w:b/>
              </w:rPr>
              <w:t>(2, 5)</w:t>
            </w:r>
          </w:p>
        </w:tc>
        <w:tc>
          <w:tcPr>
            <w:tcW w:w="1152" w:type="dxa"/>
            <w:vAlign w:val="center"/>
          </w:tcPr>
          <w:p w14:paraId="32755C71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174EE">
              <w:rPr>
                <w:rFonts w:asciiTheme="minorHAnsi" w:hAnsiTheme="minorHAnsi" w:cstheme="minorHAnsi"/>
                <w:b/>
              </w:rPr>
              <w:t>(2, 6)</w:t>
            </w:r>
          </w:p>
        </w:tc>
      </w:tr>
      <w:tr w:rsidR="00E375DC" w:rsidRPr="008174EE" w14:paraId="056E8FB3" w14:textId="77777777" w:rsidTr="00F247F8">
        <w:trPr>
          <w:jc w:val="center"/>
        </w:trPr>
        <w:tc>
          <w:tcPr>
            <w:tcW w:w="1152" w:type="dxa"/>
            <w:vAlign w:val="center"/>
          </w:tcPr>
          <w:p w14:paraId="46888E99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174EE">
              <w:rPr>
                <w:rFonts w:asciiTheme="minorHAnsi" w:hAnsiTheme="minorHAnsi" w:cstheme="minorHAnsi"/>
                <w:b/>
              </w:rPr>
              <w:t>(3, 1)</w:t>
            </w:r>
          </w:p>
        </w:tc>
        <w:tc>
          <w:tcPr>
            <w:tcW w:w="1152" w:type="dxa"/>
            <w:vAlign w:val="center"/>
          </w:tcPr>
          <w:p w14:paraId="7FD351CE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174EE">
              <w:rPr>
                <w:rFonts w:asciiTheme="minorHAnsi" w:hAnsiTheme="minorHAnsi" w:cstheme="minorHAnsi"/>
                <w:b/>
              </w:rPr>
              <w:t>(3, 2)</w:t>
            </w:r>
          </w:p>
        </w:tc>
        <w:tc>
          <w:tcPr>
            <w:tcW w:w="1152" w:type="dxa"/>
            <w:vAlign w:val="center"/>
          </w:tcPr>
          <w:p w14:paraId="68F63DF3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174EE">
              <w:rPr>
                <w:rFonts w:asciiTheme="minorHAnsi" w:hAnsiTheme="minorHAnsi" w:cstheme="minorHAnsi"/>
                <w:b/>
              </w:rPr>
              <w:t>(3, 3)</w:t>
            </w:r>
          </w:p>
        </w:tc>
        <w:tc>
          <w:tcPr>
            <w:tcW w:w="1152" w:type="dxa"/>
            <w:vAlign w:val="center"/>
          </w:tcPr>
          <w:p w14:paraId="49B385B1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174EE">
              <w:rPr>
                <w:rFonts w:asciiTheme="minorHAnsi" w:hAnsiTheme="minorHAnsi" w:cstheme="minorHAnsi"/>
                <w:b/>
              </w:rPr>
              <w:t>(3, 4)</w:t>
            </w:r>
          </w:p>
        </w:tc>
        <w:tc>
          <w:tcPr>
            <w:tcW w:w="1152" w:type="dxa"/>
            <w:vAlign w:val="center"/>
          </w:tcPr>
          <w:p w14:paraId="071CBF28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174EE">
              <w:rPr>
                <w:rFonts w:asciiTheme="minorHAnsi" w:hAnsiTheme="minorHAnsi" w:cstheme="minorHAnsi"/>
                <w:b/>
              </w:rPr>
              <w:t>(3, 5)</w:t>
            </w:r>
          </w:p>
        </w:tc>
        <w:tc>
          <w:tcPr>
            <w:tcW w:w="1152" w:type="dxa"/>
            <w:vAlign w:val="center"/>
          </w:tcPr>
          <w:p w14:paraId="74DE0B90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174EE">
              <w:rPr>
                <w:rFonts w:asciiTheme="minorHAnsi" w:hAnsiTheme="minorHAnsi" w:cstheme="minorHAnsi"/>
                <w:b/>
              </w:rPr>
              <w:t>(3, 6)</w:t>
            </w:r>
          </w:p>
        </w:tc>
      </w:tr>
      <w:tr w:rsidR="00E375DC" w:rsidRPr="008174EE" w14:paraId="473712AD" w14:textId="77777777" w:rsidTr="00F247F8">
        <w:trPr>
          <w:jc w:val="center"/>
        </w:trPr>
        <w:tc>
          <w:tcPr>
            <w:tcW w:w="1152" w:type="dxa"/>
            <w:vAlign w:val="center"/>
          </w:tcPr>
          <w:p w14:paraId="7D8B6738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174EE">
              <w:rPr>
                <w:rFonts w:asciiTheme="minorHAnsi" w:hAnsiTheme="minorHAnsi" w:cstheme="minorHAnsi"/>
                <w:b/>
              </w:rPr>
              <w:t>(4, 1)</w:t>
            </w:r>
          </w:p>
        </w:tc>
        <w:tc>
          <w:tcPr>
            <w:tcW w:w="1152" w:type="dxa"/>
            <w:vAlign w:val="center"/>
          </w:tcPr>
          <w:p w14:paraId="6803BB17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174EE">
              <w:rPr>
                <w:rFonts w:asciiTheme="minorHAnsi" w:hAnsiTheme="minorHAnsi" w:cstheme="minorHAnsi"/>
                <w:b/>
              </w:rPr>
              <w:t>(4, 2)</w:t>
            </w:r>
          </w:p>
        </w:tc>
        <w:tc>
          <w:tcPr>
            <w:tcW w:w="1152" w:type="dxa"/>
            <w:vAlign w:val="center"/>
          </w:tcPr>
          <w:p w14:paraId="722D42FC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174EE">
              <w:rPr>
                <w:rFonts w:asciiTheme="minorHAnsi" w:hAnsiTheme="minorHAnsi" w:cstheme="minorHAnsi"/>
                <w:b/>
              </w:rPr>
              <w:t>(4, 3)</w:t>
            </w:r>
          </w:p>
        </w:tc>
        <w:tc>
          <w:tcPr>
            <w:tcW w:w="1152" w:type="dxa"/>
            <w:vAlign w:val="center"/>
          </w:tcPr>
          <w:p w14:paraId="4D6FB163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174EE">
              <w:rPr>
                <w:rFonts w:asciiTheme="minorHAnsi" w:hAnsiTheme="minorHAnsi" w:cstheme="minorHAnsi"/>
                <w:b/>
              </w:rPr>
              <w:t>(4, 4)</w:t>
            </w:r>
          </w:p>
        </w:tc>
        <w:tc>
          <w:tcPr>
            <w:tcW w:w="1152" w:type="dxa"/>
            <w:vAlign w:val="center"/>
          </w:tcPr>
          <w:p w14:paraId="50F4F5E9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174EE">
              <w:rPr>
                <w:rFonts w:asciiTheme="minorHAnsi" w:hAnsiTheme="minorHAnsi" w:cstheme="minorHAnsi"/>
                <w:b/>
              </w:rPr>
              <w:t>(4, 5)</w:t>
            </w:r>
          </w:p>
        </w:tc>
        <w:tc>
          <w:tcPr>
            <w:tcW w:w="1152" w:type="dxa"/>
            <w:vAlign w:val="center"/>
          </w:tcPr>
          <w:p w14:paraId="608AC867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174EE">
              <w:rPr>
                <w:rFonts w:asciiTheme="minorHAnsi" w:hAnsiTheme="minorHAnsi" w:cstheme="minorHAnsi"/>
                <w:b/>
              </w:rPr>
              <w:t>(4, 6)</w:t>
            </w:r>
          </w:p>
        </w:tc>
      </w:tr>
      <w:tr w:rsidR="00E375DC" w:rsidRPr="008174EE" w14:paraId="1E349987" w14:textId="77777777" w:rsidTr="00F247F8">
        <w:trPr>
          <w:jc w:val="center"/>
        </w:trPr>
        <w:tc>
          <w:tcPr>
            <w:tcW w:w="1152" w:type="dxa"/>
            <w:vAlign w:val="center"/>
          </w:tcPr>
          <w:p w14:paraId="26D448F9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174EE">
              <w:rPr>
                <w:rFonts w:asciiTheme="minorHAnsi" w:hAnsiTheme="minorHAnsi" w:cstheme="minorHAnsi"/>
                <w:b/>
              </w:rPr>
              <w:t>(5, 1)</w:t>
            </w:r>
          </w:p>
        </w:tc>
        <w:tc>
          <w:tcPr>
            <w:tcW w:w="1152" w:type="dxa"/>
            <w:vAlign w:val="center"/>
          </w:tcPr>
          <w:p w14:paraId="39002EEE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174EE">
              <w:rPr>
                <w:rFonts w:asciiTheme="minorHAnsi" w:hAnsiTheme="minorHAnsi" w:cstheme="minorHAnsi"/>
                <w:b/>
              </w:rPr>
              <w:t>(5, 2)</w:t>
            </w:r>
          </w:p>
        </w:tc>
        <w:tc>
          <w:tcPr>
            <w:tcW w:w="1152" w:type="dxa"/>
            <w:vAlign w:val="center"/>
          </w:tcPr>
          <w:p w14:paraId="57153C52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174EE">
              <w:rPr>
                <w:rFonts w:asciiTheme="minorHAnsi" w:hAnsiTheme="minorHAnsi" w:cstheme="minorHAnsi"/>
                <w:b/>
              </w:rPr>
              <w:t>(5, 3)</w:t>
            </w:r>
          </w:p>
        </w:tc>
        <w:tc>
          <w:tcPr>
            <w:tcW w:w="1152" w:type="dxa"/>
            <w:vAlign w:val="center"/>
          </w:tcPr>
          <w:p w14:paraId="64B80A27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174EE">
              <w:rPr>
                <w:rFonts w:asciiTheme="minorHAnsi" w:hAnsiTheme="minorHAnsi" w:cstheme="minorHAnsi"/>
                <w:b/>
              </w:rPr>
              <w:t>(5, 4)</w:t>
            </w:r>
          </w:p>
        </w:tc>
        <w:tc>
          <w:tcPr>
            <w:tcW w:w="1152" w:type="dxa"/>
            <w:vAlign w:val="center"/>
          </w:tcPr>
          <w:p w14:paraId="036A5762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174EE">
              <w:rPr>
                <w:rFonts w:asciiTheme="minorHAnsi" w:hAnsiTheme="minorHAnsi" w:cstheme="minorHAnsi"/>
                <w:b/>
              </w:rPr>
              <w:t>(5, 5)</w:t>
            </w:r>
          </w:p>
        </w:tc>
        <w:tc>
          <w:tcPr>
            <w:tcW w:w="1152" w:type="dxa"/>
            <w:vAlign w:val="center"/>
          </w:tcPr>
          <w:p w14:paraId="21A6FC95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174EE">
              <w:rPr>
                <w:rFonts w:asciiTheme="minorHAnsi" w:hAnsiTheme="minorHAnsi" w:cstheme="minorHAnsi"/>
                <w:b/>
              </w:rPr>
              <w:t>(5, 6)</w:t>
            </w:r>
          </w:p>
        </w:tc>
      </w:tr>
      <w:tr w:rsidR="00E375DC" w:rsidRPr="008174EE" w14:paraId="34B04EFA" w14:textId="77777777" w:rsidTr="00F247F8">
        <w:trPr>
          <w:jc w:val="center"/>
        </w:trPr>
        <w:tc>
          <w:tcPr>
            <w:tcW w:w="1152" w:type="dxa"/>
            <w:vAlign w:val="center"/>
          </w:tcPr>
          <w:p w14:paraId="62F288C3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174EE">
              <w:rPr>
                <w:rFonts w:asciiTheme="minorHAnsi" w:hAnsiTheme="minorHAnsi" w:cstheme="minorHAnsi"/>
                <w:b/>
              </w:rPr>
              <w:t>(6, 1)</w:t>
            </w:r>
          </w:p>
        </w:tc>
        <w:tc>
          <w:tcPr>
            <w:tcW w:w="1152" w:type="dxa"/>
            <w:vAlign w:val="center"/>
          </w:tcPr>
          <w:p w14:paraId="0D758DF0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174EE">
              <w:rPr>
                <w:rFonts w:asciiTheme="minorHAnsi" w:hAnsiTheme="minorHAnsi" w:cstheme="minorHAnsi"/>
                <w:b/>
              </w:rPr>
              <w:t>(6, 2)</w:t>
            </w:r>
          </w:p>
        </w:tc>
        <w:tc>
          <w:tcPr>
            <w:tcW w:w="1152" w:type="dxa"/>
            <w:vAlign w:val="center"/>
          </w:tcPr>
          <w:p w14:paraId="71D2F5A5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174EE">
              <w:rPr>
                <w:rFonts w:asciiTheme="minorHAnsi" w:hAnsiTheme="minorHAnsi" w:cstheme="minorHAnsi"/>
                <w:b/>
              </w:rPr>
              <w:t>(6, 3)</w:t>
            </w:r>
          </w:p>
        </w:tc>
        <w:tc>
          <w:tcPr>
            <w:tcW w:w="1152" w:type="dxa"/>
            <w:vAlign w:val="center"/>
          </w:tcPr>
          <w:p w14:paraId="4526A364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174EE">
              <w:rPr>
                <w:rFonts w:asciiTheme="minorHAnsi" w:hAnsiTheme="minorHAnsi" w:cstheme="minorHAnsi"/>
                <w:b/>
              </w:rPr>
              <w:t>(6, 4)</w:t>
            </w:r>
          </w:p>
        </w:tc>
        <w:tc>
          <w:tcPr>
            <w:tcW w:w="1152" w:type="dxa"/>
            <w:vAlign w:val="center"/>
          </w:tcPr>
          <w:p w14:paraId="76571542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174EE">
              <w:rPr>
                <w:rFonts w:asciiTheme="minorHAnsi" w:hAnsiTheme="minorHAnsi" w:cstheme="minorHAnsi"/>
                <w:b/>
              </w:rPr>
              <w:t>(6, 5)</w:t>
            </w:r>
          </w:p>
        </w:tc>
        <w:tc>
          <w:tcPr>
            <w:tcW w:w="1152" w:type="dxa"/>
            <w:vAlign w:val="center"/>
          </w:tcPr>
          <w:p w14:paraId="05D76E54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174EE">
              <w:rPr>
                <w:rFonts w:asciiTheme="minorHAnsi" w:hAnsiTheme="minorHAnsi" w:cstheme="minorHAnsi"/>
                <w:b/>
              </w:rPr>
              <w:t>(6, 6)</w:t>
            </w:r>
          </w:p>
        </w:tc>
      </w:tr>
    </w:tbl>
    <w:p w14:paraId="6AD2AB14" w14:textId="77777777" w:rsidR="00E375DC" w:rsidRPr="008174EE" w:rsidRDefault="00E375DC" w:rsidP="00E375DC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lang w:val="en-US"/>
        </w:rPr>
      </w:pPr>
      <w:r w:rsidRPr="008174EE">
        <w:rPr>
          <w:rFonts w:asciiTheme="minorHAnsi" w:hAnsiTheme="minorHAnsi" w:cstheme="minorHAnsi"/>
          <w:lang w:val="en-US"/>
        </w:rPr>
        <w:lastRenderedPageBreak/>
        <w:t>Construct the probability distribution table of the random variable X. [3 marks]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E375DC" w:rsidRPr="008174EE" w14:paraId="6ACEB663" w14:textId="77777777" w:rsidTr="00F247F8">
        <w:trPr>
          <w:jc w:val="center"/>
        </w:trPr>
        <w:tc>
          <w:tcPr>
            <w:tcW w:w="720" w:type="dxa"/>
            <w:vAlign w:val="center"/>
          </w:tcPr>
          <w:p w14:paraId="2EFA0B70" w14:textId="77777777" w:rsidR="00E375DC" w:rsidRPr="008174EE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lang w:eastAsia="ar-SA"/>
                  </w:rPr>
                  <m:t>X</m:t>
                </m:r>
              </m:oMath>
            </m:oMathPara>
          </w:p>
        </w:tc>
        <w:tc>
          <w:tcPr>
            <w:tcW w:w="720" w:type="dxa"/>
            <w:vAlign w:val="center"/>
          </w:tcPr>
          <w:p w14:paraId="49959430" w14:textId="77777777" w:rsidR="00E375DC" w:rsidRPr="008174EE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lang w:val="en-US"/>
              </w:rPr>
              <w:t>2</w:t>
            </w:r>
          </w:p>
        </w:tc>
        <w:tc>
          <w:tcPr>
            <w:tcW w:w="720" w:type="dxa"/>
            <w:vAlign w:val="center"/>
          </w:tcPr>
          <w:p w14:paraId="0A62E0BD" w14:textId="77777777" w:rsidR="00E375DC" w:rsidRPr="008174EE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lang w:val="en-US"/>
              </w:rPr>
              <w:t>3</w:t>
            </w:r>
          </w:p>
        </w:tc>
        <w:tc>
          <w:tcPr>
            <w:tcW w:w="720" w:type="dxa"/>
            <w:vAlign w:val="center"/>
          </w:tcPr>
          <w:p w14:paraId="0E546A56" w14:textId="77777777" w:rsidR="00E375DC" w:rsidRPr="008174EE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lang w:val="en-US"/>
              </w:rPr>
              <w:t>4</w:t>
            </w:r>
          </w:p>
        </w:tc>
        <w:tc>
          <w:tcPr>
            <w:tcW w:w="720" w:type="dxa"/>
            <w:vAlign w:val="center"/>
          </w:tcPr>
          <w:p w14:paraId="57801725" w14:textId="77777777" w:rsidR="00E375DC" w:rsidRPr="008174EE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lang w:val="en-US"/>
              </w:rPr>
              <w:t>5</w:t>
            </w:r>
          </w:p>
        </w:tc>
        <w:tc>
          <w:tcPr>
            <w:tcW w:w="720" w:type="dxa"/>
            <w:vAlign w:val="center"/>
          </w:tcPr>
          <w:p w14:paraId="6804BF3B" w14:textId="77777777" w:rsidR="00E375DC" w:rsidRPr="008174EE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lang w:val="en-US"/>
              </w:rPr>
              <w:t>6</w:t>
            </w:r>
          </w:p>
        </w:tc>
        <w:tc>
          <w:tcPr>
            <w:tcW w:w="720" w:type="dxa"/>
            <w:vAlign w:val="center"/>
          </w:tcPr>
          <w:p w14:paraId="19291DA4" w14:textId="77777777" w:rsidR="00E375DC" w:rsidRPr="008174EE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lang w:val="en-US"/>
              </w:rPr>
              <w:t>7</w:t>
            </w:r>
          </w:p>
        </w:tc>
        <w:tc>
          <w:tcPr>
            <w:tcW w:w="720" w:type="dxa"/>
            <w:vAlign w:val="center"/>
          </w:tcPr>
          <w:p w14:paraId="5962E2EF" w14:textId="77777777" w:rsidR="00E375DC" w:rsidRPr="008174EE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lang w:val="en-US"/>
              </w:rPr>
              <w:t>8</w:t>
            </w:r>
          </w:p>
        </w:tc>
        <w:tc>
          <w:tcPr>
            <w:tcW w:w="720" w:type="dxa"/>
            <w:vAlign w:val="center"/>
          </w:tcPr>
          <w:p w14:paraId="41A8DA2B" w14:textId="77777777" w:rsidR="00E375DC" w:rsidRPr="008174EE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lang w:val="en-US"/>
              </w:rPr>
              <w:t>9</w:t>
            </w:r>
          </w:p>
        </w:tc>
        <w:tc>
          <w:tcPr>
            <w:tcW w:w="720" w:type="dxa"/>
            <w:vAlign w:val="center"/>
          </w:tcPr>
          <w:p w14:paraId="05C67A51" w14:textId="77777777" w:rsidR="00E375DC" w:rsidRPr="008174EE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lang w:val="en-US"/>
              </w:rPr>
              <w:t>10</w:t>
            </w:r>
          </w:p>
        </w:tc>
        <w:tc>
          <w:tcPr>
            <w:tcW w:w="720" w:type="dxa"/>
            <w:vAlign w:val="center"/>
          </w:tcPr>
          <w:p w14:paraId="2A4F2EF9" w14:textId="77777777" w:rsidR="00E375DC" w:rsidRPr="008174EE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lang w:val="en-US"/>
              </w:rPr>
              <w:t>11</w:t>
            </w:r>
          </w:p>
        </w:tc>
        <w:tc>
          <w:tcPr>
            <w:tcW w:w="720" w:type="dxa"/>
            <w:vAlign w:val="center"/>
          </w:tcPr>
          <w:p w14:paraId="3AC9CD1D" w14:textId="77777777" w:rsidR="00E375DC" w:rsidRPr="008174EE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lang w:val="en-US"/>
              </w:rPr>
              <w:t>12</w:t>
            </w:r>
          </w:p>
        </w:tc>
      </w:tr>
      <w:tr w:rsidR="00E375DC" w:rsidRPr="008174EE" w14:paraId="2CB1496A" w14:textId="77777777" w:rsidTr="00F247F8">
        <w:trPr>
          <w:jc w:val="center"/>
        </w:trPr>
        <w:tc>
          <w:tcPr>
            <w:tcW w:w="720" w:type="dxa"/>
            <w:vAlign w:val="center"/>
          </w:tcPr>
          <w:p w14:paraId="1737E08A" w14:textId="77777777" w:rsidR="00E375DC" w:rsidRPr="008174EE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lang w:eastAsia="ar-SA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inorHAnsi"/>
                        <w:b/>
                        <w:i/>
                        <w:lang w:eastAsia="ar-SA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lang w:eastAsia="ar-SA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720" w:type="dxa"/>
            <w:vAlign w:val="center"/>
          </w:tcPr>
          <w:p w14:paraId="55ADC940" w14:textId="77777777" w:rsidR="00E375DC" w:rsidRPr="008174EE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lang w:val="en-US"/>
              </w:rPr>
              <w:t>1/36</w:t>
            </w:r>
          </w:p>
        </w:tc>
        <w:tc>
          <w:tcPr>
            <w:tcW w:w="720" w:type="dxa"/>
            <w:vAlign w:val="center"/>
          </w:tcPr>
          <w:p w14:paraId="070E8228" w14:textId="77777777" w:rsidR="00E375DC" w:rsidRPr="008174EE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lang w:val="en-US"/>
              </w:rPr>
              <w:t>2/36</w:t>
            </w:r>
          </w:p>
        </w:tc>
        <w:tc>
          <w:tcPr>
            <w:tcW w:w="720" w:type="dxa"/>
            <w:vAlign w:val="center"/>
          </w:tcPr>
          <w:p w14:paraId="52A3ED34" w14:textId="77777777" w:rsidR="00E375DC" w:rsidRPr="008174EE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lang w:val="en-US"/>
              </w:rPr>
              <w:t>3/36</w:t>
            </w:r>
          </w:p>
        </w:tc>
        <w:tc>
          <w:tcPr>
            <w:tcW w:w="720" w:type="dxa"/>
            <w:vAlign w:val="center"/>
          </w:tcPr>
          <w:p w14:paraId="75CFD854" w14:textId="77777777" w:rsidR="00E375DC" w:rsidRPr="008174EE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lang w:val="en-US"/>
              </w:rPr>
              <w:t>4/36</w:t>
            </w:r>
          </w:p>
        </w:tc>
        <w:tc>
          <w:tcPr>
            <w:tcW w:w="720" w:type="dxa"/>
            <w:vAlign w:val="center"/>
          </w:tcPr>
          <w:p w14:paraId="41AAF2B2" w14:textId="77777777" w:rsidR="00E375DC" w:rsidRPr="008174EE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lang w:val="en-US"/>
              </w:rPr>
              <w:t>5/36</w:t>
            </w:r>
          </w:p>
        </w:tc>
        <w:tc>
          <w:tcPr>
            <w:tcW w:w="720" w:type="dxa"/>
            <w:vAlign w:val="center"/>
          </w:tcPr>
          <w:p w14:paraId="562D6AF5" w14:textId="77777777" w:rsidR="00E375DC" w:rsidRPr="008174EE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lang w:val="en-US"/>
              </w:rPr>
              <w:t>6/36</w:t>
            </w:r>
          </w:p>
        </w:tc>
        <w:tc>
          <w:tcPr>
            <w:tcW w:w="720" w:type="dxa"/>
            <w:vAlign w:val="center"/>
          </w:tcPr>
          <w:p w14:paraId="276D201B" w14:textId="77777777" w:rsidR="00E375DC" w:rsidRPr="008174EE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lang w:val="en-US"/>
              </w:rPr>
              <w:t>5/36</w:t>
            </w:r>
          </w:p>
        </w:tc>
        <w:tc>
          <w:tcPr>
            <w:tcW w:w="720" w:type="dxa"/>
            <w:vAlign w:val="center"/>
          </w:tcPr>
          <w:p w14:paraId="20758341" w14:textId="77777777" w:rsidR="00E375DC" w:rsidRPr="008174EE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lang w:val="en-US"/>
              </w:rPr>
              <w:t>4/36</w:t>
            </w:r>
          </w:p>
        </w:tc>
        <w:tc>
          <w:tcPr>
            <w:tcW w:w="720" w:type="dxa"/>
            <w:vAlign w:val="center"/>
          </w:tcPr>
          <w:p w14:paraId="5739071D" w14:textId="77777777" w:rsidR="00E375DC" w:rsidRPr="008174EE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lang w:val="en-US"/>
              </w:rPr>
              <w:t>3/36</w:t>
            </w:r>
          </w:p>
        </w:tc>
        <w:tc>
          <w:tcPr>
            <w:tcW w:w="720" w:type="dxa"/>
            <w:vAlign w:val="center"/>
          </w:tcPr>
          <w:p w14:paraId="41D2CDB5" w14:textId="77777777" w:rsidR="00E375DC" w:rsidRPr="008174EE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lang w:val="en-US"/>
              </w:rPr>
              <w:t>2/36</w:t>
            </w:r>
          </w:p>
        </w:tc>
        <w:tc>
          <w:tcPr>
            <w:tcW w:w="720" w:type="dxa"/>
            <w:vAlign w:val="center"/>
          </w:tcPr>
          <w:p w14:paraId="4F2A815A" w14:textId="77777777" w:rsidR="00E375DC" w:rsidRPr="008174EE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8174EE">
              <w:rPr>
                <w:rFonts w:asciiTheme="minorHAnsi" w:hAnsiTheme="minorHAnsi" w:cstheme="minorHAnsi"/>
                <w:b/>
                <w:lang w:val="en-US"/>
              </w:rPr>
              <w:t>1/36</w:t>
            </w:r>
          </w:p>
        </w:tc>
      </w:tr>
    </w:tbl>
    <w:p w14:paraId="285A3AAE" w14:textId="77777777" w:rsidR="00E375DC" w:rsidRPr="008174EE" w:rsidRDefault="00E375DC" w:rsidP="00E375DC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lang w:val="en-US"/>
        </w:rPr>
      </w:pPr>
      <w:r w:rsidRPr="008174EE">
        <w:rPr>
          <w:rFonts w:asciiTheme="minorHAnsi" w:hAnsiTheme="minorHAnsi" w:cstheme="minorHAnsi"/>
          <w:lang w:val="en-US"/>
        </w:rPr>
        <w:t>Calculate E(X) and provide an interpretation of it. [1+2 marks]</w:t>
      </w:r>
    </w:p>
    <w:p w14:paraId="2889F084" w14:textId="77777777" w:rsidR="00E375DC" w:rsidRPr="008174EE" w:rsidRDefault="00E375DC" w:rsidP="00E375DC">
      <w:pPr>
        <w:pStyle w:val="ListParagraph"/>
        <w:rPr>
          <w:rFonts w:asciiTheme="minorHAnsi" w:hAnsiTheme="minorHAnsi" w:cstheme="minorHAnsi"/>
          <w:b/>
          <w:bCs/>
          <w:lang w:val="en-US"/>
        </w:rPr>
      </w:pPr>
      <w:r w:rsidRPr="008174EE">
        <w:rPr>
          <w:rFonts w:asciiTheme="minorHAnsi" w:hAnsiTheme="minorHAnsi" w:cstheme="minorHAnsi"/>
          <w:b/>
          <w:bCs/>
          <w:lang w:val="en-US"/>
        </w:rPr>
        <w:t>E(X) = 7</w:t>
      </w:r>
    </w:p>
    <w:p w14:paraId="4EDCC07C" w14:textId="77777777" w:rsidR="00E375DC" w:rsidRPr="008174EE" w:rsidRDefault="00E375DC" w:rsidP="00E375DC">
      <w:pPr>
        <w:pStyle w:val="ListParagraph"/>
        <w:rPr>
          <w:rFonts w:asciiTheme="minorHAnsi" w:hAnsiTheme="minorHAnsi" w:cstheme="minorHAnsi"/>
          <w:b/>
          <w:bCs/>
          <w:lang w:val="en-US"/>
        </w:rPr>
      </w:pPr>
      <w:r w:rsidRPr="008174EE">
        <w:rPr>
          <w:rFonts w:asciiTheme="minorHAnsi" w:hAnsiTheme="minorHAnsi" w:cstheme="minorHAnsi"/>
          <w:b/>
          <w:bCs/>
          <w:lang w:val="en-US"/>
        </w:rPr>
        <w:t>Note: Work is not shown here, but you can find the answer in the corresponding Excel file.</w:t>
      </w:r>
    </w:p>
    <w:p w14:paraId="05D1284C" w14:textId="77777777" w:rsidR="00E375DC" w:rsidRPr="008174EE" w:rsidRDefault="00E375DC" w:rsidP="00E375DC">
      <w:pPr>
        <w:pStyle w:val="ListParagraph"/>
        <w:rPr>
          <w:rFonts w:asciiTheme="minorHAnsi" w:hAnsiTheme="minorHAnsi" w:cstheme="minorHAnsi"/>
          <w:b/>
          <w:bCs/>
          <w:lang w:val="en-US"/>
        </w:rPr>
      </w:pPr>
      <w:r w:rsidRPr="008174EE">
        <w:rPr>
          <w:rFonts w:asciiTheme="minorHAnsi" w:hAnsiTheme="minorHAnsi" w:cstheme="minorHAnsi"/>
          <w:b/>
          <w:bCs/>
          <w:lang w:val="en-US"/>
        </w:rPr>
        <w:t xml:space="preserve">Interpretation: When the experiment of “finding the sum when rolling two fair dice” is repeated infinite number of times, the average sum is 7.  </w:t>
      </w:r>
    </w:p>
    <w:p w14:paraId="44039784" w14:textId="77777777" w:rsidR="00E375DC" w:rsidRPr="008174EE" w:rsidRDefault="00E375DC" w:rsidP="00E375DC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lang w:val="en-US"/>
        </w:rPr>
      </w:pPr>
      <w:r w:rsidRPr="008174EE">
        <w:rPr>
          <w:rFonts w:asciiTheme="minorHAnsi" w:hAnsiTheme="minorHAnsi" w:cstheme="minorHAnsi"/>
          <w:lang w:val="en-US"/>
        </w:rPr>
        <w:t>Use the following shortcut formula to calculate SD(X) and provide an interpretation of it. [1+2 marks]</w:t>
      </w:r>
    </w:p>
    <w:p w14:paraId="58D88DBA" w14:textId="77777777" w:rsidR="00E375DC" w:rsidRPr="008174EE" w:rsidRDefault="00E375DC" w:rsidP="00E375DC">
      <w:pPr>
        <w:pStyle w:val="ListParagraph"/>
        <w:rPr>
          <w:rFonts w:asciiTheme="minorHAnsi" w:hAnsiTheme="minorHAnsi" w:cstheme="minorHAnsi"/>
          <w:lang w:val="en-US"/>
        </w:rPr>
      </w:pPr>
      <m:oMathPara>
        <m:oMath>
          <m:r>
            <w:rPr>
              <w:rFonts w:ascii="Cambria Math" w:hAnsi="Cambria Math" w:cstheme="minorHAnsi"/>
              <w:lang w:val="en-US"/>
            </w:rPr>
            <m:t>SD</m:t>
          </m:r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X</m:t>
              </m:r>
            </m:e>
          </m:d>
          <m:r>
            <w:rPr>
              <w:rFonts w:ascii="Cambria Math" w:hAnsi="Cambria Math" w:cstheme="minorHAnsi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radPr>
            <m:deg/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HAnsi"/>
                      <w:lang w:val="en-US"/>
                    </w:rPr>
                    <m:t>×f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theme="minorHAnsi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theme="minorHAnsi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inorHAnsi"/>
                              <w:lang w:val="en-US"/>
                            </w:rPr>
                            <m:t>E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inorHAnsi"/>
                                  <w:lang w:val="en-US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 w:cstheme="minorHAnsi"/>
                          <w:lang w:val="en-US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06C1EC32" w14:textId="77777777" w:rsidR="00E375DC" w:rsidRPr="008174EE" w:rsidRDefault="00E375DC" w:rsidP="00E375DC">
      <w:pPr>
        <w:pStyle w:val="ListParagraph"/>
        <w:rPr>
          <w:rFonts w:asciiTheme="minorHAnsi" w:hAnsiTheme="minorHAnsi" w:cstheme="minorHAnsi"/>
          <w:b/>
          <w:bCs/>
          <w:lang w:val="en-US"/>
        </w:rPr>
      </w:pPr>
      <w:r w:rsidRPr="008174EE">
        <w:rPr>
          <w:rFonts w:asciiTheme="minorHAnsi" w:hAnsiTheme="minorHAnsi" w:cstheme="minorHAnsi"/>
          <w:b/>
          <w:bCs/>
          <w:lang w:val="en-US"/>
        </w:rPr>
        <w:t>SD(X) = 2.415</w:t>
      </w:r>
    </w:p>
    <w:p w14:paraId="588EE28D" w14:textId="77777777" w:rsidR="00E375DC" w:rsidRPr="008174EE" w:rsidRDefault="00E375DC" w:rsidP="00E375DC">
      <w:pPr>
        <w:pStyle w:val="ListParagraph"/>
        <w:rPr>
          <w:rFonts w:asciiTheme="minorHAnsi" w:hAnsiTheme="minorHAnsi" w:cstheme="minorHAnsi"/>
          <w:b/>
          <w:bCs/>
          <w:lang w:val="en-US"/>
        </w:rPr>
      </w:pPr>
      <w:r w:rsidRPr="008174EE">
        <w:rPr>
          <w:rFonts w:asciiTheme="minorHAnsi" w:hAnsiTheme="minorHAnsi" w:cstheme="minorHAnsi"/>
          <w:b/>
          <w:bCs/>
          <w:lang w:val="en-US"/>
        </w:rPr>
        <w:t>Note: Work is not shown here, but you can find the answer in the corresponding Excel file.</w:t>
      </w:r>
    </w:p>
    <w:p w14:paraId="7C961163" w14:textId="77777777" w:rsidR="00E375DC" w:rsidRPr="008174EE" w:rsidRDefault="00E375DC" w:rsidP="00E375DC">
      <w:pPr>
        <w:pStyle w:val="ListParagraph"/>
        <w:rPr>
          <w:rFonts w:asciiTheme="minorHAnsi" w:hAnsiTheme="minorHAnsi" w:cstheme="minorHAnsi"/>
          <w:b/>
          <w:bCs/>
          <w:lang w:val="en-US"/>
        </w:rPr>
      </w:pPr>
      <w:r w:rsidRPr="008174EE">
        <w:rPr>
          <w:rFonts w:asciiTheme="minorHAnsi" w:hAnsiTheme="minorHAnsi" w:cstheme="minorHAnsi"/>
          <w:b/>
          <w:bCs/>
          <w:lang w:val="en-US"/>
        </w:rPr>
        <w:t xml:space="preserve">Interpretation: When the experiment of “finding the sum when rolling two fair dice” is repeated infinite number of times, the typical difference from the sum of 7 is about 2.4.  </w:t>
      </w:r>
    </w:p>
    <w:p w14:paraId="2425FED3" w14:textId="77777777" w:rsidR="00E375DC" w:rsidRPr="008174EE" w:rsidRDefault="00E375DC" w:rsidP="00E375DC">
      <w:pPr>
        <w:ind w:left="360"/>
        <w:rPr>
          <w:rFonts w:asciiTheme="minorHAnsi" w:hAnsiTheme="minorHAnsi" w:cstheme="minorHAnsi"/>
          <w:b/>
          <w:lang w:val="en-US"/>
        </w:rPr>
      </w:pPr>
    </w:p>
    <w:p w14:paraId="60ADA1DE" w14:textId="77777777" w:rsidR="00E375DC" w:rsidRPr="008174EE" w:rsidRDefault="00E375DC" w:rsidP="00E375DC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lang w:val="en-US"/>
        </w:rPr>
      </w:pPr>
      <w:r w:rsidRPr="008174EE">
        <w:rPr>
          <w:rFonts w:asciiTheme="minorHAnsi" w:hAnsiTheme="minorHAnsi" w:cstheme="minorHAnsi"/>
          <w:lang w:val="en-US"/>
        </w:rPr>
        <w:t xml:space="preserve">The amount of profit made by a local coffee shop depends on the size of the coffee (Small, Medium, and Large). In particular, </w:t>
      </w:r>
      <w:proofErr w:type="gramStart"/>
      <w:r w:rsidRPr="008174EE">
        <w:rPr>
          <w:rFonts w:asciiTheme="minorHAnsi" w:hAnsiTheme="minorHAnsi" w:cstheme="minorHAnsi"/>
          <w:lang w:val="en-US"/>
        </w:rPr>
        <w:t>a small</w:t>
      </w:r>
      <w:proofErr w:type="gramEnd"/>
      <w:r w:rsidRPr="008174EE">
        <w:rPr>
          <w:rFonts w:asciiTheme="minorHAnsi" w:hAnsiTheme="minorHAnsi" w:cstheme="minorHAnsi"/>
          <w:lang w:val="en-US"/>
        </w:rPr>
        <w:t xml:space="preserve"> coffee gives a profit of $0.50, medium coffee has a profit of $0.30 and large coffee has only $0.10 of profit. In the past, 15% of all customers </w:t>
      </w:r>
      <w:proofErr w:type="gramStart"/>
      <w:r w:rsidRPr="008174EE">
        <w:rPr>
          <w:rFonts w:asciiTheme="minorHAnsi" w:hAnsiTheme="minorHAnsi" w:cstheme="minorHAnsi"/>
          <w:lang w:val="en-US"/>
        </w:rPr>
        <w:t>get</w:t>
      </w:r>
      <w:proofErr w:type="gramEnd"/>
      <w:r w:rsidRPr="008174EE">
        <w:rPr>
          <w:rFonts w:asciiTheme="minorHAnsi" w:hAnsiTheme="minorHAnsi" w:cstheme="minorHAnsi"/>
          <w:lang w:val="en-US"/>
        </w:rPr>
        <w:t xml:space="preserve"> small coffee, 55% of them </w:t>
      </w:r>
      <w:proofErr w:type="gramStart"/>
      <w:r w:rsidRPr="008174EE">
        <w:rPr>
          <w:rFonts w:asciiTheme="minorHAnsi" w:hAnsiTheme="minorHAnsi" w:cstheme="minorHAnsi"/>
          <w:lang w:val="en-US"/>
        </w:rPr>
        <w:t>get</w:t>
      </w:r>
      <w:proofErr w:type="gramEnd"/>
      <w:r w:rsidRPr="008174EE">
        <w:rPr>
          <w:rFonts w:asciiTheme="minorHAnsi" w:hAnsiTheme="minorHAnsi" w:cstheme="minorHAnsi"/>
          <w:lang w:val="en-US"/>
        </w:rPr>
        <w:t xml:space="preserve"> medium coffee and the rest </w:t>
      </w:r>
      <w:proofErr w:type="gramStart"/>
      <w:r w:rsidRPr="008174EE">
        <w:rPr>
          <w:rFonts w:asciiTheme="minorHAnsi" w:hAnsiTheme="minorHAnsi" w:cstheme="minorHAnsi"/>
          <w:lang w:val="en-US"/>
        </w:rPr>
        <w:t>get</w:t>
      </w:r>
      <w:proofErr w:type="gramEnd"/>
      <w:r w:rsidRPr="008174EE">
        <w:rPr>
          <w:rFonts w:asciiTheme="minorHAnsi" w:hAnsiTheme="minorHAnsi" w:cstheme="minorHAnsi"/>
          <w:lang w:val="en-US"/>
        </w:rPr>
        <w:t xml:space="preserve"> large coffee. Define the (discrete) random variable </w:t>
      </w:r>
      <w:r w:rsidRPr="008174EE">
        <w:rPr>
          <w:rFonts w:asciiTheme="minorHAnsi" w:hAnsiTheme="minorHAnsi" w:cstheme="minorHAnsi"/>
          <w:i/>
          <w:lang w:val="en-US"/>
        </w:rPr>
        <w:t>X</w:t>
      </w:r>
      <w:r w:rsidRPr="008174EE">
        <w:rPr>
          <w:rFonts w:asciiTheme="minorHAnsi" w:hAnsiTheme="minorHAnsi" w:cstheme="minorHAnsi"/>
          <w:lang w:val="en-US"/>
        </w:rPr>
        <w:t xml:space="preserve"> as the profit made per cup of coffee sold.</w:t>
      </w:r>
    </w:p>
    <w:p w14:paraId="0027AADA" w14:textId="77777777" w:rsidR="00E375DC" w:rsidRPr="008174EE" w:rsidRDefault="00E375DC" w:rsidP="00E375DC">
      <w:pPr>
        <w:numPr>
          <w:ilvl w:val="0"/>
          <w:numId w:val="25"/>
        </w:numPr>
        <w:ind w:left="720"/>
        <w:rPr>
          <w:rFonts w:asciiTheme="minorHAnsi" w:hAnsiTheme="minorHAnsi" w:cstheme="minorHAnsi"/>
          <w:lang w:val="en-US"/>
        </w:rPr>
      </w:pPr>
      <w:r w:rsidRPr="008174EE">
        <w:rPr>
          <w:rFonts w:asciiTheme="minorHAnsi" w:hAnsiTheme="minorHAnsi" w:cstheme="minorHAnsi"/>
          <w:lang w:val="en-US"/>
        </w:rPr>
        <w:t xml:space="preserve">Construct a probability distribution table of X. </w:t>
      </w:r>
      <w:r w:rsidRPr="008174EE">
        <w:rPr>
          <w:rFonts w:asciiTheme="minorHAnsi" w:hAnsiTheme="minorHAnsi" w:cstheme="minorHAnsi"/>
          <w:b/>
          <w:lang w:val="en-US"/>
        </w:rPr>
        <w:t>[3 marks]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E375DC" w:rsidRPr="008174EE" w14:paraId="2518B151" w14:textId="77777777" w:rsidTr="00F247F8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22193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  <w:bCs/>
                <w:lang w:val="en-US" w:eastAsia="en-CA"/>
              </w:rPr>
            </w:pPr>
            <w:r w:rsidRPr="008174EE">
              <w:rPr>
                <w:rFonts w:asciiTheme="minorHAnsi" w:hAnsiTheme="minorHAnsi" w:cstheme="minorHAnsi"/>
                <w:b/>
                <w:bCs/>
                <w:lang w:val="en-US" w:eastAsia="en-CA"/>
              </w:rPr>
              <w:t>Outcome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EB69A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  <w:bCs/>
                <w:lang w:val="en-US" w:eastAsia="en-CA"/>
              </w:rPr>
            </w:pPr>
            <w:r w:rsidRPr="008174EE">
              <w:rPr>
                <w:rFonts w:asciiTheme="minorHAnsi" w:hAnsiTheme="minorHAnsi" w:cstheme="minorHAnsi"/>
                <w:b/>
                <w:bCs/>
                <w:lang w:val="en-US" w:eastAsia="en-CA"/>
              </w:rPr>
              <w:t>Small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034FC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  <w:bCs/>
                <w:lang w:val="en-US" w:eastAsia="en-CA"/>
              </w:rPr>
            </w:pPr>
            <w:r w:rsidRPr="008174EE">
              <w:rPr>
                <w:rFonts w:asciiTheme="minorHAnsi" w:hAnsiTheme="minorHAnsi" w:cstheme="minorHAnsi"/>
                <w:b/>
                <w:bCs/>
                <w:lang w:val="en-US" w:eastAsia="en-CA"/>
              </w:rPr>
              <w:t>Medium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D8CA0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  <w:bCs/>
                <w:lang w:val="en-US" w:eastAsia="en-CA"/>
              </w:rPr>
            </w:pPr>
            <w:r w:rsidRPr="008174EE">
              <w:rPr>
                <w:rFonts w:asciiTheme="minorHAnsi" w:hAnsiTheme="minorHAnsi" w:cstheme="minorHAnsi"/>
                <w:b/>
                <w:bCs/>
                <w:lang w:val="en-US" w:eastAsia="en-CA"/>
              </w:rPr>
              <w:t>Large</w:t>
            </w:r>
          </w:p>
        </w:tc>
      </w:tr>
      <w:tr w:rsidR="00E375DC" w:rsidRPr="008174EE" w14:paraId="3E82F4FD" w14:textId="77777777" w:rsidTr="00F247F8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72613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  <w:bCs/>
                <w:lang w:val="en-US" w:eastAsia="en-CA"/>
              </w:rPr>
            </w:pPr>
            <w:r w:rsidRPr="008174EE">
              <w:rPr>
                <w:rFonts w:asciiTheme="minorHAnsi" w:hAnsiTheme="minorHAnsi" w:cstheme="minorHAnsi"/>
                <w:b/>
                <w:bCs/>
                <w:lang w:val="en-US" w:eastAsia="en-CA"/>
              </w:rPr>
              <w:t>X (in cents)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C82D8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  <w:bCs/>
                <w:lang w:val="en-US" w:eastAsia="en-CA"/>
              </w:rPr>
            </w:pPr>
            <w:r w:rsidRPr="008174EE">
              <w:rPr>
                <w:rFonts w:asciiTheme="minorHAnsi" w:hAnsiTheme="minorHAnsi" w:cstheme="minorHAnsi"/>
                <w:b/>
                <w:bCs/>
                <w:lang w:val="en-US" w:eastAsia="en-CA"/>
              </w:rPr>
              <w:t>50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44713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  <w:bCs/>
                <w:lang w:val="en-US" w:eastAsia="en-CA"/>
              </w:rPr>
            </w:pPr>
            <w:r w:rsidRPr="008174EE">
              <w:rPr>
                <w:rFonts w:asciiTheme="minorHAnsi" w:hAnsiTheme="minorHAnsi" w:cstheme="minorHAnsi"/>
                <w:b/>
                <w:bCs/>
                <w:lang w:val="en-US" w:eastAsia="en-CA"/>
              </w:rPr>
              <w:t>30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77CFD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  <w:bCs/>
                <w:lang w:val="en-US" w:eastAsia="en-CA"/>
              </w:rPr>
            </w:pPr>
            <w:r w:rsidRPr="008174EE">
              <w:rPr>
                <w:rFonts w:asciiTheme="minorHAnsi" w:hAnsiTheme="minorHAnsi" w:cstheme="minorHAnsi"/>
                <w:b/>
                <w:bCs/>
                <w:lang w:val="en-US" w:eastAsia="en-CA"/>
              </w:rPr>
              <w:t>10</w:t>
            </w:r>
          </w:p>
        </w:tc>
      </w:tr>
      <w:tr w:rsidR="00E375DC" w:rsidRPr="008174EE" w14:paraId="500F2E41" w14:textId="77777777" w:rsidTr="00F247F8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D6A26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  <w:bCs/>
                <w:lang w:val="en-US" w:eastAsia="en-CA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lang w:val="en-US" w:eastAsia="en-CA"/>
                  </w:rPr>
                  <m:t>f(x)</m:t>
                </m:r>
              </m:oMath>
            </m:oMathPara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DFE48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  <w:bCs/>
                <w:lang w:val="en-US" w:eastAsia="en-CA"/>
              </w:rPr>
            </w:pPr>
            <w:r w:rsidRPr="008174EE">
              <w:rPr>
                <w:rFonts w:asciiTheme="minorHAnsi" w:hAnsiTheme="minorHAnsi" w:cstheme="minorHAnsi"/>
                <w:b/>
                <w:bCs/>
                <w:lang w:val="en-US" w:eastAsia="en-CA"/>
              </w:rPr>
              <w:t>0.15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0FF20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  <w:bCs/>
                <w:lang w:val="en-US" w:eastAsia="en-CA"/>
              </w:rPr>
            </w:pPr>
            <w:r w:rsidRPr="008174EE">
              <w:rPr>
                <w:rFonts w:asciiTheme="minorHAnsi" w:hAnsiTheme="minorHAnsi" w:cstheme="minorHAnsi"/>
                <w:b/>
                <w:bCs/>
                <w:lang w:val="en-US" w:eastAsia="en-CA"/>
              </w:rPr>
              <w:t>0.55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848D8" w14:textId="77777777" w:rsidR="00E375DC" w:rsidRPr="008174EE" w:rsidRDefault="00E375DC" w:rsidP="00F247F8">
            <w:pPr>
              <w:jc w:val="center"/>
              <w:rPr>
                <w:rFonts w:asciiTheme="minorHAnsi" w:hAnsiTheme="minorHAnsi" w:cstheme="minorHAnsi"/>
                <w:b/>
                <w:bCs/>
                <w:lang w:val="en-US" w:eastAsia="en-CA"/>
              </w:rPr>
            </w:pPr>
            <w:r w:rsidRPr="008174EE">
              <w:rPr>
                <w:rFonts w:asciiTheme="minorHAnsi" w:hAnsiTheme="minorHAnsi" w:cstheme="minorHAnsi"/>
                <w:b/>
                <w:bCs/>
                <w:lang w:val="en-US" w:eastAsia="en-CA"/>
              </w:rPr>
              <w:t>0.30</w:t>
            </w:r>
          </w:p>
        </w:tc>
      </w:tr>
    </w:tbl>
    <w:p w14:paraId="716E5EC2" w14:textId="77777777" w:rsidR="00E375DC" w:rsidRPr="008174EE" w:rsidRDefault="00E375DC" w:rsidP="00E375DC">
      <w:pPr>
        <w:numPr>
          <w:ilvl w:val="0"/>
          <w:numId w:val="25"/>
        </w:numPr>
        <w:ind w:left="720"/>
        <w:rPr>
          <w:rFonts w:asciiTheme="minorHAnsi" w:hAnsiTheme="minorHAnsi" w:cstheme="minorHAnsi"/>
          <w:lang w:val="en-US"/>
        </w:rPr>
      </w:pPr>
      <w:r w:rsidRPr="008174EE">
        <w:rPr>
          <w:rFonts w:asciiTheme="minorHAnsi" w:hAnsiTheme="minorHAnsi" w:cstheme="minorHAnsi"/>
          <w:lang w:val="en-US"/>
        </w:rPr>
        <w:t xml:space="preserve">Calculate the expected value of profit per cup of coffee. </w:t>
      </w:r>
      <w:r w:rsidRPr="008174EE">
        <w:rPr>
          <w:rFonts w:asciiTheme="minorHAnsi" w:hAnsiTheme="minorHAnsi" w:cstheme="minorHAnsi"/>
          <w:b/>
          <w:lang w:val="en-US"/>
        </w:rPr>
        <w:t>[2 marks]</w:t>
      </w:r>
    </w:p>
    <w:p w14:paraId="32363A67" w14:textId="77777777" w:rsidR="00E375DC" w:rsidRPr="008174EE" w:rsidRDefault="00E375DC" w:rsidP="00E375DC">
      <w:pPr>
        <w:ind w:left="720"/>
        <w:rPr>
          <w:rFonts w:asciiTheme="minorHAnsi" w:hAnsiTheme="minorHAnsi" w:cstheme="minorHAnsi"/>
          <w:b/>
          <w:bCs/>
          <w:lang w:val="en-US"/>
        </w:rPr>
      </w:pPr>
      <w:r w:rsidRPr="008174EE">
        <w:rPr>
          <w:rFonts w:asciiTheme="minorHAnsi" w:hAnsiTheme="minorHAnsi" w:cstheme="minorHAnsi"/>
          <w:b/>
          <w:bCs/>
          <w:lang w:val="en-US"/>
        </w:rPr>
        <w:t>E(X) = 50*0.15 + 30*0.55 + 10*0.3 = 27</w:t>
      </w:r>
    </w:p>
    <w:p w14:paraId="656B5A0E" w14:textId="77777777" w:rsidR="00E375DC" w:rsidRPr="008174EE" w:rsidRDefault="00E375DC" w:rsidP="00E375DC">
      <w:pPr>
        <w:numPr>
          <w:ilvl w:val="0"/>
          <w:numId w:val="25"/>
        </w:numPr>
        <w:ind w:left="720"/>
        <w:rPr>
          <w:rFonts w:asciiTheme="minorHAnsi" w:hAnsiTheme="minorHAnsi" w:cstheme="minorHAnsi"/>
          <w:lang w:val="en-US"/>
        </w:rPr>
      </w:pPr>
      <w:r w:rsidRPr="008174EE">
        <w:rPr>
          <w:rFonts w:asciiTheme="minorHAnsi" w:hAnsiTheme="minorHAnsi" w:cstheme="minorHAnsi"/>
          <w:lang w:val="en-US"/>
        </w:rPr>
        <w:t xml:space="preserve">Provide an interpretation of the </w:t>
      </w:r>
      <w:proofErr w:type="gramStart"/>
      <w:r w:rsidRPr="008174EE">
        <w:rPr>
          <w:rFonts w:asciiTheme="minorHAnsi" w:hAnsiTheme="minorHAnsi" w:cstheme="minorHAnsi"/>
          <w:lang w:val="en-US"/>
        </w:rPr>
        <w:t>above expected</w:t>
      </w:r>
      <w:proofErr w:type="gramEnd"/>
      <w:r w:rsidRPr="008174EE">
        <w:rPr>
          <w:rFonts w:asciiTheme="minorHAnsi" w:hAnsiTheme="minorHAnsi" w:cstheme="minorHAnsi"/>
          <w:lang w:val="en-US"/>
        </w:rPr>
        <w:t xml:space="preserve"> value. </w:t>
      </w:r>
      <w:r w:rsidRPr="008174EE">
        <w:rPr>
          <w:rFonts w:asciiTheme="minorHAnsi" w:hAnsiTheme="minorHAnsi" w:cstheme="minorHAnsi"/>
          <w:b/>
          <w:lang w:val="en-US"/>
        </w:rPr>
        <w:t>[2 marks]</w:t>
      </w:r>
    </w:p>
    <w:p w14:paraId="626AC6B7" w14:textId="77777777" w:rsidR="00E375DC" w:rsidRPr="008174EE" w:rsidRDefault="00E375DC" w:rsidP="00E375DC">
      <w:pPr>
        <w:ind w:left="720"/>
        <w:rPr>
          <w:rFonts w:asciiTheme="minorHAnsi" w:hAnsiTheme="minorHAnsi" w:cstheme="minorHAnsi"/>
          <w:b/>
          <w:bCs/>
          <w:lang w:val="en-US"/>
        </w:rPr>
      </w:pPr>
      <w:r w:rsidRPr="008174EE">
        <w:rPr>
          <w:rFonts w:asciiTheme="minorHAnsi" w:hAnsiTheme="minorHAnsi" w:cstheme="minorHAnsi"/>
          <w:b/>
          <w:bCs/>
          <w:lang w:val="en-US"/>
        </w:rPr>
        <w:t>When the experiment of “recording a random customer the size of coffee” is repeated infinite number of times, the average profit is $0.27.</w:t>
      </w:r>
    </w:p>
    <w:p w14:paraId="35564F72" w14:textId="77777777" w:rsidR="00E375DC" w:rsidRPr="008174EE" w:rsidRDefault="00E375DC" w:rsidP="00E375DC">
      <w:pPr>
        <w:numPr>
          <w:ilvl w:val="0"/>
          <w:numId w:val="25"/>
        </w:numPr>
        <w:ind w:left="720"/>
        <w:rPr>
          <w:rFonts w:asciiTheme="minorHAnsi" w:hAnsiTheme="minorHAnsi" w:cstheme="minorHAnsi"/>
          <w:lang w:val="en-US"/>
        </w:rPr>
      </w:pPr>
      <w:r w:rsidRPr="008174EE">
        <w:rPr>
          <w:rFonts w:asciiTheme="minorHAnsi" w:hAnsiTheme="minorHAnsi" w:cstheme="minorHAnsi"/>
          <w:lang w:val="en-US"/>
        </w:rPr>
        <w:t xml:space="preserve">Calculate SD(X) and provide an interpretation of its value. </w:t>
      </w:r>
      <w:r w:rsidRPr="008174EE">
        <w:rPr>
          <w:rFonts w:asciiTheme="minorHAnsi" w:hAnsiTheme="minorHAnsi" w:cstheme="minorHAnsi"/>
          <w:b/>
          <w:lang w:val="en-US"/>
        </w:rPr>
        <w:t>[2+2 marks]</w:t>
      </w:r>
    </w:p>
    <w:p w14:paraId="4B3290A5" w14:textId="77777777" w:rsidR="00E375DC" w:rsidRPr="008174EE" w:rsidRDefault="00E375DC" w:rsidP="00E375DC">
      <w:pPr>
        <w:pStyle w:val="ListParagraph"/>
        <w:rPr>
          <w:rFonts w:asciiTheme="minorHAnsi" w:hAnsiTheme="minorHAnsi" w:cstheme="minorHAnsi"/>
          <w:b/>
          <w:bCs/>
          <w:lang w:val="en-US"/>
        </w:rPr>
      </w:pPr>
      <w:r w:rsidRPr="008174EE">
        <w:rPr>
          <w:rFonts w:asciiTheme="minorHAnsi" w:hAnsiTheme="minorHAnsi" w:cstheme="minorHAnsi"/>
          <w:b/>
          <w:bCs/>
          <w:lang w:val="en-US"/>
        </w:rPr>
        <w:t>SD(X) = 13.08 (cents)</w:t>
      </w:r>
    </w:p>
    <w:p w14:paraId="6DE3E7AD" w14:textId="77777777" w:rsidR="00E375DC" w:rsidRPr="008174EE" w:rsidRDefault="00E375DC" w:rsidP="00E375DC">
      <w:pPr>
        <w:pStyle w:val="ListParagraph"/>
        <w:rPr>
          <w:rFonts w:asciiTheme="minorHAnsi" w:hAnsiTheme="minorHAnsi" w:cstheme="minorHAnsi"/>
          <w:b/>
          <w:bCs/>
          <w:lang w:val="en-US"/>
        </w:rPr>
      </w:pPr>
      <w:r w:rsidRPr="008174EE">
        <w:rPr>
          <w:rFonts w:asciiTheme="minorHAnsi" w:hAnsiTheme="minorHAnsi" w:cstheme="minorHAnsi"/>
          <w:b/>
          <w:bCs/>
          <w:lang w:val="en-US"/>
        </w:rPr>
        <w:t>Note: Work is not shown here, but you can find the answer in the corresponding Excel file.</w:t>
      </w:r>
    </w:p>
    <w:p w14:paraId="5B3BBA9A" w14:textId="77777777" w:rsidR="00E375DC" w:rsidRPr="008174EE" w:rsidRDefault="00E375DC" w:rsidP="00E375DC">
      <w:pPr>
        <w:ind w:left="720"/>
        <w:rPr>
          <w:rFonts w:asciiTheme="minorHAnsi" w:hAnsiTheme="minorHAnsi" w:cstheme="minorHAnsi"/>
          <w:b/>
          <w:bCs/>
          <w:lang w:val="en-US"/>
        </w:rPr>
      </w:pPr>
      <w:r w:rsidRPr="008174EE">
        <w:rPr>
          <w:rFonts w:asciiTheme="minorHAnsi" w:hAnsiTheme="minorHAnsi" w:cstheme="minorHAnsi"/>
          <w:b/>
          <w:lang w:val="en-US"/>
        </w:rPr>
        <w:t xml:space="preserve">Interpretation: </w:t>
      </w:r>
      <w:r w:rsidRPr="008174EE">
        <w:rPr>
          <w:rFonts w:asciiTheme="minorHAnsi" w:hAnsiTheme="minorHAnsi" w:cstheme="minorHAnsi"/>
          <w:b/>
          <w:bCs/>
          <w:lang w:val="en-US"/>
        </w:rPr>
        <w:t>When the experiment of “recording a random customer the size of coffee” is repeated infinite number of times, the typical difference from the expected profit is $0.13.</w:t>
      </w:r>
    </w:p>
    <w:p w14:paraId="1D728F5F" w14:textId="77777777" w:rsidR="00E375DC" w:rsidRPr="008174EE" w:rsidRDefault="00E375DC" w:rsidP="00E375DC">
      <w:pPr>
        <w:ind w:left="720"/>
        <w:rPr>
          <w:rFonts w:asciiTheme="minorHAnsi" w:hAnsiTheme="minorHAnsi" w:cstheme="minorHAnsi"/>
          <w:b/>
          <w:lang w:val="en-US"/>
        </w:rPr>
      </w:pPr>
    </w:p>
    <w:p w14:paraId="4EF2F8CA" w14:textId="77777777" w:rsidR="00E375DC" w:rsidRPr="00456280" w:rsidRDefault="00E375DC" w:rsidP="00E375DC">
      <w:pPr>
        <w:rPr>
          <w:rFonts w:asciiTheme="minorHAnsi" w:hAnsiTheme="minorHAnsi" w:cstheme="minorHAnsi"/>
          <w:b/>
          <w:u w:val="single"/>
        </w:rPr>
      </w:pPr>
      <w:r w:rsidRPr="00456280">
        <w:rPr>
          <w:rFonts w:asciiTheme="minorHAnsi" w:hAnsiTheme="minorHAnsi" w:cstheme="minorHAnsi"/>
          <w:b/>
          <w:u w:val="single"/>
        </w:rPr>
        <w:t>M07 Binomial Distributions</w:t>
      </w:r>
    </w:p>
    <w:p w14:paraId="5A3F4FF2" w14:textId="77777777" w:rsidR="00E375DC" w:rsidRPr="00D908D3" w:rsidRDefault="00E375DC" w:rsidP="00E375DC">
      <w:pPr>
        <w:pStyle w:val="ListParagraph"/>
        <w:numPr>
          <w:ilvl w:val="0"/>
          <w:numId w:val="28"/>
        </w:numPr>
        <w:rPr>
          <w:rFonts w:asciiTheme="minorHAnsi" w:hAnsiTheme="minorHAnsi" w:cstheme="minorHAnsi"/>
        </w:rPr>
      </w:pPr>
      <w:r w:rsidRPr="00D908D3">
        <w:rPr>
          <w:rFonts w:asciiTheme="minorHAnsi" w:hAnsiTheme="minorHAnsi" w:cstheme="minorHAnsi"/>
        </w:rPr>
        <w:t xml:space="preserve">Consider a biased coin where 40% of the time will give heads and it is tossed five times. </w:t>
      </w:r>
    </w:p>
    <w:p w14:paraId="49EAECB3" w14:textId="77777777" w:rsidR="00E375DC" w:rsidRPr="00383D98" w:rsidRDefault="00E375DC" w:rsidP="00E375DC">
      <w:pPr>
        <w:numPr>
          <w:ilvl w:val="1"/>
          <w:numId w:val="26"/>
        </w:numPr>
        <w:rPr>
          <w:rFonts w:asciiTheme="minorHAnsi" w:hAnsiTheme="minorHAnsi" w:cstheme="minorHAnsi"/>
        </w:rPr>
      </w:pPr>
      <w:r w:rsidRPr="00383D98">
        <w:rPr>
          <w:rFonts w:asciiTheme="minorHAnsi" w:hAnsiTheme="minorHAnsi" w:cstheme="minorHAnsi"/>
        </w:rPr>
        <w:t>Can the whole process be considered a Binomial experiment? [5 marks]</w:t>
      </w:r>
    </w:p>
    <w:p w14:paraId="54877D8C" w14:textId="77777777" w:rsidR="00E375DC" w:rsidRPr="00383D98" w:rsidRDefault="00E375DC" w:rsidP="00E375DC">
      <w:pPr>
        <w:ind w:left="720"/>
        <w:rPr>
          <w:rFonts w:asciiTheme="minorHAnsi" w:hAnsiTheme="minorHAnsi" w:cstheme="minorHAnsi"/>
          <w:b/>
        </w:rPr>
      </w:pPr>
      <w:r w:rsidRPr="00383D98">
        <w:rPr>
          <w:rFonts w:asciiTheme="minorHAnsi" w:hAnsiTheme="minorHAnsi" w:cstheme="minorHAnsi"/>
          <w:b/>
        </w:rPr>
        <w:t>1) The process or experiment of “tossing a biased coin five times” can be broken down into 5 identical coin tosses. Individual trial = individual coin toss; n = 5. [1]</w:t>
      </w:r>
    </w:p>
    <w:p w14:paraId="6CE83AA0" w14:textId="77777777" w:rsidR="00E375DC" w:rsidRPr="00383D98" w:rsidRDefault="00E375DC" w:rsidP="00E375DC">
      <w:pPr>
        <w:ind w:left="720"/>
        <w:rPr>
          <w:rFonts w:asciiTheme="minorHAnsi" w:hAnsiTheme="minorHAnsi" w:cstheme="minorHAnsi"/>
          <w:b/>
        </w:rPr>
      </w:pPr>
      <w:r w:rsidRPr="00383D98">
        <w:rPr>
          <w:rFonts w:asciiTheme="minorHAnsi" w:hAnsiTheme="minorHAnsi" w:cstheme="minorHAnsi"/>
          <w:b/>
        </w:rPr>
        <w:t>2) Define Success as “getting heads” (and Failure as “getting tails”). [1]</w:t>
      </w:r>
    </w:p>
    <w:p w14:paraId="241DF301" w14:textId="77777777" w:rsidR="00E375DC" w:rsidRPr="00383D98" w:rsidRDefault="00E375DC" w:rsidP="00E375DC">
      <w:pPr>
        <w:ind w:left="720"/>
        <w:rPr>
          <w:rFonts w:asciiTheme="minorHAnsi" w:hAnsiTheme="minorHAnsi" w:cstheme="minorHAnsi"/>
          <w:b/>
        </w:rPr>
      </w:pPr>
      <w:r w:rsidRPr="00383D98">
        <w:rPr>
          <w:rFonts w:asciiTheme="minorHAnsi" w:hAnsiTheme="minorHAnsi" w:cstheme="minorHAnsi"/>
          <w:b/>
        </w:rPr>
        <w:t>3a) Meaning: The outcome of whether we get heads or tails in one toss does not affect the outcome of whether we get heads or tails in other tosses. [1]</w:t>
      </w:r>
    </w:p>
    <w:p w14:paraId="2C002FFA" w14:textId="77777777" w:rsidR="00E375DC" w:rsidRPr="00383D98" w:rsidRDefault="00E375DC" w:rsidP="00E375DC">
      <w:pPr>
        <w:ind w:left="720"/>
        <w:rPr>
          <w:rFonts w:asciiTheme="minorHAnsi" w:hAnsiTheme="minorHAnsi" w:cstheme="minorHAnsi"/>
          <w:b/>
        </w:rPr>
      </w:pPr>
      <w:r w:rsidRPr="00383D98">
        <w:rPr>
          <w:rFonts w:asciiTheme="minorHAnsi" w:hAnsiTheme="minorHAnsi" w:cstheme="minorHAnsi"/>
          <w:b/>
        </w:rPr>
        <w:lastRenderedPageBreak/>
        <w:t>3b) Verification: It is reasonable to believe that coin tosses (or trials) are independent to each other because the same coin is being used (and possibly it is tossed the same way etc.) [1]</w:t>
      </w:r>
    </w:p>
    <w:p w14:paraId="1E3D4FA8" w14:textId="77777777" w:rsidR="00E375DC" w:rsidRPr="00383D98" w:rsidRDefault="00E375DC" w:rsidP="00E375DC">
      <w:pPr>
        <w:ind w:left="720"/>
        <w:rPr>
          <w:rFonts w:asciiTheme="minorHAnsi" w:hAnsiTheme="minorHAnsi" w:cstheme="minorHAnsi"/>
          <w:b/>
        </w:rPr>
      </w:pPr>
      <w:r w:rsidRPr="00383D98">
        <w:rPr>
          <w:rFonts w:asciiTheme="minorHAnsi" w:hAnsiTheme="minorHAnsi" w:cstheme="minorHAnsi"/>
          <w:b/>
        </w:rPr>
        <w:t>4) Since the same coin is being tossed, the probability of getting heads in each trial is a constant and the same for all trials, i.e. p = 0.40. [1]</w:t>
      </w:r>
    </w:p>
    <w:p w14:paraId="31259E99" w14:textId="77777777" w:rsidR="00E375DC" w:rsidRPr="00383D98" w:rsidRDefault="00E375DC" w:rsidP="00E375DC">
      <w:pPr>
        <w:ind w:left="720"/>
        <w:rPr>
          <w:rFonts w:asciiTheme="minorHAnsi" w:hAnsiTheme="minorHAnsi" w:cstheme="minorHAnsi"/>
          <w:b/>
          <w:lang w:val="en-US"/>
        </w:rPr>
      </w:pPr>
      <w:r w:rsidRPr="00383D98">
        <w:rPr>
          <w:rFonts w:asciiTheme="minorHAnsi" w:hAnsiTheme="minorHAnsi" w:cstheme="minorHAnsi"/>
          <w:b/>
          <w:lang w:val="en-US"/>
        </w:rPr>
        <w:t>Since all four conditions are met, the process can be considered a Binomial experiment.</w:t>
      </w:r>
    </w:p>
    <w:p w14:paraId="0B4220C3" w14:textId="77777777" w:rsidR="00E375DC" w:rsidRPr="00383D98" w:rsidRDefault="00E375DC" w:rsidP="00E375DC">
      <w:pPr>
        <w:numPr>
          <w:ilvl w:val="1"/>
          <w:numId w:val="26"/>
        </w:numPr>
        <w:rPr>
          <w:rFonts w:asciiTheme="minorHAnsi" w:hAnsiTheme="minorHAnsi" w:cstheme="minorHAnsi"/>
        </w:rPr>
      </w:pPr>
      <w:r w:rsidRPr="00383D98">
        <w:rPr>
          <w:rFonts w:asciiTheme="minorHAnsi" w:hAnsiTheme="minorHAnsi" w:cstheme="minorHAnsi"/>
        </w:rPr>
        <w:t>Identify the Binomial random variable. [1 mark]</w:t>
      </w:r>
    </w:p>
    <w:p w14:paraId="02EF8FC4" w14:textId="77777777" w:rsidR="00E375DC" w:rsidRPr="00383D98" w:rsidRDefault="00E375DC" w:rsidP="00E375DC">
      <w:pPr>
        <w:ind w:left="720"/>
        <w:rPr>
          <w:rFonts w:asciiTheme="minorHAnsi" w:hAnsiTheme="minorHAnsi" w:cstheme="minorHAnsi"/>
          <w:b/>
        </w:rPr>
      </w:pPr>
      <w:r w:rsidRPr="00383D98">
        <w:rPr>
          <w:rFonts w:asciiTheme="minorHAnsi" w:hAnsiTheme="minorHAnsi" w:cstheme="minorHAnsi"/>
          <w:b/>
        </w:rPr>
        <w:t xml:space="preserve">From the above example, we have Success as “getting heads”. The Binomial random variable should be “the number of </w:t>
      </w:r>
      <w:proofErr w:type="gramStart"/>
      <w:r w:rsidRPr="00383D98">
        <w:rPr>
          <w:rFonts w:asciiTheme="minorHAnsi" w:hAnsiTheme="minorHAnsi" w:cstheme="minorHAnsi"/>
          <w:b/>
        </w:rPr>
        <w:t>success</w:t>
      </w:r>
      <w:proofErr w:type="gramEnd"/>
      <w:r w:rsidRPr="00383D98">
        <w:rPr>
          <w:rFonts w:asciiTheme="minorHAnsi" w:hAnsiTheme="minorHAnsi" w:cstheme="minorHAnsi"/>
          <w:b/>
        </w:rPr>
        <w:t>” in general. Here, it refers to the “number of heads we get from 5 tosses”.</w:t>
      </w:r>
    </w:p>
    <w:p w14:paraId="3B6B0B26" w14:textId="77777777" w:rsidR="00E375DC" w:rsidRPr="00383D98" w:rsidRDefault="00E375DC" w:rsidP="00E375DC">
      <w:pPr>
        <w:numPr>
          <w:ilvl w:val="1"/>
          <w:numId w:val="26"/>
        </w:numPr>
        <w:rPr>
          <w:rFonts w:asciiTheme="minorHAnsi" w:hAnsiTheme="minorHAnsi" w:cstheme="minorHAnsi"/>
        </w:rPr>
      </w:pPr>
      <w:r w:rsidRPr="00383D98">
        <w:rPr>
          <w:rFonts w:asciiTheme="minorHAnsi" w:hAnsiTheme="minorHAnsi" w:cstheme="minorHAnsi"/>
        </w:rPr>
        <w:t>How many total possible outcomes there are with the Binomial random variable defined above? And list them all possible outcomes out. [1 mark]</w:t>
      </w:r>
    </w:p>
    <w:p w14:paraId="14978C73" w14:textId="77777777" w:rsidR="00E375DC" w:rsidRPr="00383D98" w:rsidRDefault="00E375DC" w:rsidP="00E375DC">
      <w:pPr>
        <w:ind w:left="720"/>
        <w:rPr>
          <w:rFonts w:asciiTheme="minorHAnsi" w:hAnsiTheme="minorHAnsi" w:cstheme="minorHAnsi"/>
          <w:b/>
        </w:rPr>
      </w:pPr>
      <w:r w:rsidRPr="00383D98">
        <w:rPr>
          <w:rFonts w:asciiTheme="minorHAnsi" w:hAnsiTheme="minorHAnsi" w:cstheme="minorHAnsi"/>
          <w:b/>
        </w:rPr>
        <w:t>There are six (5 + 1) possible outcomes when a coin is tossed five times. The six outcomes are 0, 1, 2, 3, 4 and 5.</w:t>
      </w:r>
    </w:p>
    <w:p w14:paraId="14F3C184" w14:textId="77777777" w:rsidR="00E375DC" w:rsidRPr="00383D98" w:rsidRDefault="00E375DC" w:rsidP="00E375DC">
      <w:pPr>
        <w:numPr>
          <w:ilvl w:val="1"/>
          <w:numId w:val="26"/>
        </w:numPr>
        <w:rPr>
          <w:rFonts w:asciiTheme="minorHAnsi" w:hAnsiTheme="minorHAnsi" w:cstheme="minorHAnsi"/>
        </w:rPr>
      </w:pPr>
      <w:r w:rsidRPr="00383D98">
        <w:rPr>
          <w:rFonts w:asciiTheme="minorHAnsi" w:hAnsiTheme="minorHAnsi" w:cstheme="minorHAnsi"/>
        </w:rPr>
        <w:t>Complete the following probability distribution table for the above Binomial random variable. You could use the Binomial table, with n and p identified in the previous question. [2 marks]</w:t>
      </w:r>
    </w:p>
    <w:p w14:paraId="66539F18" w14:textId="77777777" w:rsidR="00E375DC" w:rsidRPr="00383D98" w:rsidRDefault="00E375DC" w:rsidP="00E375DC">
      <w:pPr>
        <w:ind w:left="720"/>
        <w:rPr>
          <w:rFonts w:asciiTheme="minorHAnsi" w:hAnsiTheme="minorHAnsi" w:cstheme="minorHAnsi"/>
          <w:b/>
        </w:rPr>
      </w:pPr>
      <w:r w:rsidRPr="00383D98">
        <w:rPr>
          <w:rFonts w:asciiTheme="minorHAnsi" w:hAnsiTheme="minorHAnsi" w:cstheme="minorHAnsi"/>
          <w:b/>
        </w:rPr>
        <w:t xml:space="preserve">With </w:t>
      </w:r>
      <m:oMath>
        <m:r>
          <m:rPr>
            <m:sty m:val="bi"/>
          </m:rPr>
          <w:rPr>
            <w:rFonts w:ascii="Cambria Math" w:hAnsi="Cambria Math" w:cstheme="minorHAnsi"/>
          </w:rPr>
          <m:t>n=5</m:t>
        </m:r>
      </m:oMath>
      <w:r w:rsidRPr="00383D98">
        <w:rPr>
          <w:rFonts w:asciiTheme="minorHAnsi" w:hAnsiTheme="minorHAnsi" w:cstheme="minorHAnsi"/>
          <w:b/>
        </w:rPr>
        <w:t xml:space="preserve"> and </w:t>
      </w:r>
      <m:oMath>
        <m:r>
          <m:rPr>
            <m:sty m:val="bi"/>
          </m:rPr>
          <w:rPr>
            <w:rFonts w:ascii="Cambria Math" w:hAnsi="Cambria Math" w:cstheme="minorHAnsi"/>
          </w:rPr>
          <m:t>p=0.4</m:t>
        </m:r>
      </m:oMath>
      <w:r w:rsidRPr="00383D98">
        <w:rPr>
          <w:rFonts w:asciiTheme="minorHAnsi" w:hAnsiTheme="minorHAnsi" w:cstheme="minorHAnsi"/>
          <w:b/>
        </w:rPr>
        <w:t>, we will use page 4 of the 9-page Binomial table. There are six numbers there, just copy them to here and we have: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2"/>
        <w:gridCol w:w="1152"/>
        <w:gridCol w:w="1152"/>
        <w:gridCol w:w="1152"/>
        <w:gridCol w:w="1152"/>
        <w:gridCol w:w="1152"/>
        <w:gridCol w:w="1152"/>
      </w:tblGrid>
      <w:tr w:rsidR="00E375DC" w:rsidRPr="00383D98" w14:paraId="19C4559D" w14:textId="77777777" w:rsidTr="00F247F8">
        <w:trPr>
          <w:jc w:val="center"/>
        </w:trPr>
        <w:tc>
          <w:tcPr>
            <w:tcW w:w="1152" w:type="dxa"/>
            <w:vAlign w:val="center"/>
          </w:tcPr>
          <w:p w14:paraId="310B5A20" w14:textId="77777777" w:rsidR="00E375DC" w:rsidRPr="00383D98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</w:rPr>
                  <m:t>X</m:t>
                </m:r>
              </m:oMath>
            </m:oMathPara>
          </w:p>
        </w:tc>
        <w:tc>
          <w:tcPr>
            <w:tcW w:w="1152" w:type="dxa"/>
            <w:vAlign w:val="center"/>
          </w:tcPr>
          <w:p w14:paraId="1B8D4183" w14:textId="77777777" w:rsidR="00E375DC" w:rsidRPr="00383D98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383D98">
              <w:rPr>
                <w:rFonts w:asciiTheme="minorHAnsi" w:hAnsiTheme="minorHAnsi" w:cstheme="minorHAnsi"/>
                <w:b/>
              </w:rPr>
              <w:t>0</w:t>
            </w:r>
          </w:p>
        </w:tc>
        <w:tc>
          <w:tcPr>
            <w:tcW w:w="1152" w:type="dxa"/>
            <w:vAlign w:val="center"/>
          </w:tcPr>
          <w:p w14:paraId="151707CC" w14:textId="77777777" w:rsidR="00E375DC" w:rsidRPr="00383D98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383D98">
              <w:rPr>
                <w:rFonts w:asciiTheme="minorHAnsi" w:hAnsiTheme="minorHAnsi" w:cstheme="minorHAnsi"/>
                <w:b/>
              </w:rPr>
              <w:t>1</w:t>
            </w:r>
          </w:p>
        </w:tc>
        <w:tc>
          <w:tcPr>
            <w:tcW w:w="1152" w:type="dxa"/>
            <w:vAlign w:val="center"/>
          </w:tcPr>
          <w:p w14:paraId="2F92E258" w14:textId="77777777" w:rsidR="00E375DC" w:rsidRPr="00383D98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383D98">
              <w:rPr>
                <w:rFonts w:asciiTheme="minorHAnsi" w:hAnsiTheme="minorHAnsi" w:cstheme="minorHAnsi"/>
                <w:b/>
              </w:rPr>
              <w:t>2</w:t>
            </w:r>
          </w:p>
        </w:tc>
        <w:tc>
          <w:tcPr>
            <w:tcW w:w="1152" w:type="dxa"/>
            <w:vAlign w:val="center"/>
          </w:tcPr>
          <w:p w14:paraId="31021D84" w14:textId="77777777" w:rsidR="00E375DC" w:rsidRPr="00383D98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383D98">
              <w:rPr>
                <w:rFonts w:asciiTheme="minorHAnsi" w:hAnsiTheme="minorHAnsi" w:cstheme="minorHAnsi"/>
                <w:b/>
              </w:rPr>
              <w:t>3</w:t>
            </w:r>
          </w:p>
        </w:tc>
        <w:tc>
          <w:tcPr>
            <w:tcW w:w="1152" w:type="dxa"/>
            <w:vAlign w:val="center"/>
          </w:tcPr>
          <w:p w14:paraId="393318BC" w14:textId="77777777" w:rsidR="00E375DC" w:rsidRPr="00383D98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383D98">
              <w:rPr>
                <w:rFonts w:asciiTheme="minorHAnsi" w:hAnsiTheme="minorHAnsi" w:cstheme="minorHAnsi"/>
                <w:b/>
              </w:rPr>
              <w:t>4</w:t>
            </w:r>
          </w:p>
        </w:tc>
        <w:tc>
          <w:tcPr>
            <w:tcW w:w="1152" w:type="dxa"/>
            <w:vAlign w:val="center"/>
          </w:tcPr>
          <w:p w14:paraId="7848BE95" w14:textId="77777777" w:rsidR="00E375DC" w:rsidRPr="00383D98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383D98">
              <w:rPr>
                <w:rFonts w:asciiTheme="minorHAnsi" w:hAnsiTheme="minorHAnsi" w:cstheme="minorHAnsi"/>
                <w:b/>
              </w:rPr>
              <w:t>5</w:t>
            </w:r>
          </w:p>
        </w:tc>
      </w:tr>
      <w:tr w:rsidR="00E375DC" w:rsidRPr="00383D98" w14:paraId="091095FE" w14:textId="77777777" w:rsidTr="00F247F8">
        <w:trPr>
          <w:trHeight w:val="432"/>
          <w:jc w:val="center"/>
        </w:trPr>
        <w:tc>
          <w:tcPr>
            <w:tcW w:w="1152" w:type="dxa"/>
            <w:vAlign w:val="center"/>
          </w:tcPr>
          <w:p w14:paraId="1C1528B3" w14:textId="77777777" w:rsidR="00E375DC" w:rsidRPr="00383D98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</w:rPr>
                  <m:t>f(x)</m:t>
                </m:r>
              </m:oMath>
            </m:oMathPara>
          </w:p>
        </w:tc>
        <w:tc>
          <w:tcPr>
            <w:tcW w:w="1152" w:type="dxa"/>
            <w:vAlign w:val="center"/>
          </w:tcPr>
          <w:p w14:paraId="72C72B7F" w14:textId="77777777" w:rsidR="00E375DC" w:rsidRPr="00383D98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383D98">
              <w:rPr>
                <w:rFonts w:asciiTheme="minorHAnsi" w:hAnsiTheme="minorHAnsi" w:cstheme="minorHAnsi"/>
                <w:b/>
              </w:rPr>
              <w:t>0.0778</w:t>
            </w:r>
          </w:p>
        </w:tc>
        <w:tc>
          <w:tcPr>
            <w:tcW w:w="1152" w:type="dxa"/>
            <w:vAlign w:val="center"/>
          </w:tcPr>
          <w:p w14:paraId="5DDCAA7C" w14:textId="77777777" w:rsidR="00E375DC" w:rsidRPr="00383D98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383D98">
              <w:rPr>
                <w:rFonts w:asciiTheme="minorHAnsi" w:hAnsiTheme="minorHAnsi" w:cstheme="minorHAnsi"/>
                <w:b/>
              </w:rPr>
              <w:t>0.2592</w:t>
            </w:r>
          </w:p>
        </w:tc>
        <w:tc>
          <w:tcPr>
            <w:tcW w:w="1152" w:type="dxa"/>
            <w:vAlign w:val="center"/>
          </w:tcPr>
          <w:p w14:paraId="758540EB" w14:textId="77777777" w:rsidR="00E375DC" w:rsidRPr="00383D98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383D98">
              <w:rPr>
                <w:rFonts w:asciiTheme="minorHAnsi" w:hAnsiTheme="minorHAnsi" w:cstheme="minorHAnsi"/>
                <w:b/>
              </w:rPr>
              <w:t>0.3456</w:t>
            </w:r>
          </w:p>
        </w:tc>
        <w:tc>
          <w:tcPr>
            <w:tcW w:w="1152" w:type="dxa"/>
            <w:vAlign w:val="center"/>
          </w:tcPr>
          <w:p w14:paraId="14186A77" w14:textId="77777777" w:rsidR="00E375DC" w:rsidRPr="00383D98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383D98">
              <w:rPr>
                <w:rFonts w:asciiTheme="minorHAnsi" w:hAnsiTheme="minorHAnsi" w:cstheme="minorHAnsi"/>
                <w:b/>
              </w:rPr>
              <w:t>0.2304</w:t>
            </w:r>
          </w:p>
        </w:tc>
        <w:tc>
          <w:tcPr>
            <w:tcW w:w="1152" w:type="dxa"/>
            <w:vAlign w:val="center"/>
          </w:tcPr>
          <w:p w14:paraId="07B90AB6" w14:textId="77777777" w:rsidR="00E375DC" w:rsidRPr="00383D98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383D98">
              <w:rPr>
                <w:rFonts w:asciiTheme="minorHAnsi" w:hAnsiTheme="minorHAnsi" w:cstheme="minorHAnsi"/>
                <w:b/>
              </w:rPr>
              <w:t>0.0768</w:t>
            </w:r>
          </w:p>
        </w:tc>
        <w:tc>
          <w:tcPr>
            <w:tcW w:w="1152" w:type="dxa"/>
            <w:vAlign w:val="center"/>
          </w:tcPr>
          <w:p w14:paraId="60DC936D" w14:textId="77777777" w:rsidR="00E375DC" w:rsidRPr="00383D98" w:rsidRDefault="00E375DC" w:rsidP="00F247F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383D98">
              <w:rPr>
                <w:rFonts w:asciiTheme="minorHAnsi" w:hAnsiTheme="minorHAnsi" w:cstheme="minorHAnsi"/>
                <w:b/>
              </w:rPr>
              <w:t>0.0102</w:t>
            </w:r>
          </w:p>
        </w:tc>
      </w:tr>
    </w:tbl>
    <w:p w14:paraId="5C56D922" w14:textId="77777777" w:rsidR="00E375DC" w:rsidRPr="00383D98" w:rsidRDefault="00E375DC" w:rsidP="00E375DC">
      <w:pPr>
        <w:numPr>
          <w:ilvl w:val="1"/>
          <w:numId w:val="26"/>
        </w:numPr>
        <w:rPr>
          <w:rFonts w:asciiTheme="minorHAnsi" w:hAnsiTheme="minorHAnsi" w:cstheme="minorHAnsi"/>
        </w:rPr>
      </w:pPr>
      <w:r w:rsidRPr="00383D98">
        <w:rPr>
          <w:rFonts w:asciiTheme="minorHAnsi" w:hAnsiTheme="minorHAnsi" w:cstheme="minorHAnsi"/>
        </w:rPr>
        <w:t>Find E(X) and SD(X). [1+1 marks]</w:t>
      </w:r>
    </w:p>
    <w:p w14:paraId="0AD4DF79" w14:textId="77777777" w:rsidR="00E375DC" w:rsidRPr="00383D98" w:rsidRDefault="00E375DC" w:rsidP="00E375DC">
      <w:pPr>
        <w:ind w:left="720"/>
        <w:rPr>
          <w:rFonts w:asciiTheme="minorHAnsi" w:hAnsiTheme="minorHAnsi" w:cstheme="minorHAnsi"/>
          <w:b/>
        </w:rPr>
      </w:pPr>
      <w:r w:rsidRPr="00383D98">
        <w:rPr>
          <w:rFonts w:asciiTheme="minorHAnsi" w:hAnsiTheme="minorHAnsi" w:cstheme="minorHAnsi"/>
          <w:b/>
        </w:rPr>
        <w:t>Since we have verified the situation is a Binomial experiment, we have:</w:t>
      </w:r>
    </w:p>
    <w:p w14:paraId="238DCA93" w14:textId="77777777" w:rsidR="00E375DC" w:rsidRPr="00383D98" w:rsidRDefault="00E375DC" w:rsidP="00E375DC">
      <w:pPr>
        <w:ind w:left="720"/>
        <w:rPr>
          <w:rFonts w:asciiTheme="minorHAnsi" w:hAnsiTheme="minorHAnsi" w:cstheme="minorHAnsi"/>
          <w:b/>
        </w:rPr>
      </w:pPr>
      <m:oMath>
        <m:r>
          <m:rPr>
            <m:sty m:val="bi"/>
          </m:rPr>
          <w:rPr>
            <w:rFonts w:ascii="Cambria Math" w:hAnsi="Cambria Math" w:cstheme="minorHAnsi"/>
          </w:rPr>
          <m:t>E</m:t>
        </m:r>
        <m:d>
          <m:dPr>
            <m:ctrlPr>
              <w:rPr>
                <w:rFonts w:ascii="Cambria Math" w:hAnsi="Cambria Math" w:cstheme="minorHAnsi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X</m:t>
            </m:r>
          </m:e>
        </m:d>
        <m:r>
          <m:rPr>
            <m:sty m:val="bi"/>
          </m:rPr>
          <w:rPr>
            <w:rFonts w:ascii="Cambria Math" w:hAnsi="Cambria Math" w:cstheme="minorHAnsi"/>
          </w:rPr>
          <m:t>=n×p=5×0.4=2</m:t>
        </m:r>
      </m:oMath>
      <w:r w:rsidRPr="00383D98">
        <w:rPr>
          <w:rFonts w:asciiTheme="minorHAnsi" w:hAnsiTheme="minorHAnsi" w:cstheme="minorHAnsi"/>
          <w:b/>
        </w:rPr>
        <w:t xml:space="preserve">  and </w:t>
      </w:r>
      <m:oMath>
        <m:r>
          <m:rPr>
            <m:sty m:val="bi"/>
          </m:rPr>
          <w:rPr>
            <w:rFonts w:ascii="Cambria Math" w:hAnsi="Cambria Math" w:cstheme="minorHAnsi"/>
          </w:rPr>
          <m:t>SD</m:t>
        </m:r>
        <m:d>
          <m:dPr>
            <m:ctrlPr>
              <w:rPr>
                <w:rFonts w:ascii="Cambria Math" w:hAnsi="Cambria Math" w:cstheme="minorHAnsi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X</m:t>
            </m:r>
          </m:e>
        </m:d>
        <m:r>
          <m:rPr>
            <m:sty m:val="bi"/>
          </m:rPr>
          <w:rPr>
            <w:rFonts w:ascii="Cambria Math" w:hAnsi="Cambria Math" w:cstheme="minorHAnsi"/>
          </w:rPr>
          <m:t>=</m:t>
        </m:r>
        <m:rad>
          <m:radPr>
            <m:degHide m:val="1"/>
            <m:ctrlPr>
              <w:rPr>
                <w:rFonts w:ascii="Cambria Math" w:hAnsi="Cambria Math" w:cstheme="minorHAnsi"/>
                <w:b/>
                <w:i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theme="minorHAnsi"/>
              </w:rPr>
              <m:t>5×0.4×0.6</m:t>
            </m:r>
          </m:e>
        </m:rad>
        <m:r>
          <m:rPr>
            <m:sty m:val="bi"/>
          </m:rPr>
          <w:rPr>
            <w:rFonts w:ascii="Cambria Math" w:hAnsi="Cambria Math" w:cstheme="minorHAnsi"/>
          </w:rPr>
          <m:t>=1.095</m:t>
        </m:r>
      </m:oMath>
      <w:r w:rsidRPr="00383D98">
        <w:rPr>
          <w:rFonts w:asciiTheme="minorHAnsi" w:hAnsiTheme="minorHAnsi" w:cstheme="minorHAnsi"/>
          <w:b/>
        </w:rPr>
        <w:t xml:space="preserve"> </w:t>
      </w:r>
    </w:p>
    <w:p w14:paraId="11A123ED" w14:textId="77777777" w:rsidR="00E375DC" w:rsidRPr="00383D98" w:rsidRDefault="00E375DC" w:rsidP="00E375DC">
      <w:pPr>
        <w:numPr>
          <w:ilvl w:val="1"/>
          <w:numId w:val="26"/>
        </w:numPr>
        <w:rPr>
          <w:rFonts w:asciiTheme="minorHAnsi" w:hAnsiTheme="minorHAnsi" w:cstheme="minorHAnsi"/>
        </w:rPr>
      </w:pPr>
      <w:r w:rsidRPr="00383D98">
        <w:rPr>
          <w:rFonts w:asciiTheme="minorHAnsi" w:hAnsiTheme="minorHAnsi" w:cstheme="minorHAnsi"/>
        </w:rPr>
        <w:t xml:space="preserve">Provide an interpretation of </w:t>
      </w:r>
      <m:oMath>
        <m:r>
          <w:rPr>
            <w:rFonts w:ascii="Cambria Math" w:hAnsi="Cambria Math" w:cstheme="minorHAnsi"/>
          </w:rPr>
          <m:t>E(X)</m:t>
        </m:r>
      </m:oMath>
      <w:r w:rsidRPr="00383D98">
        <w:rPr>
          <w:rFonts w:asciiTheme="minorHAnsi" w:hAnsiTheme="minorHAnsi" w:cstheme="minorHAnsi"/>
        </w:rPr>
        <w:t>. [2 marks]</w:t>
      </w:r>
    </w:p>
    <w:p w14:paraId="6DEBE940" w14:textId="77777777" w:rsidR="00E375DC" w:rsidRPr="00383D98" w:rsidRDefault="00E375DC" w:rsidP="00E375DC">
      <w:pPr>
        <w:ind w:left="720"/>
        <w:rPr>
          <w:rFonts w:asciiTheme="minorHAnsi" w:hAnsiTheme="minorHAnsi" w:cstheme="minorHAnsi"/>
          <w:b/>
        </w:rPr>
      </w:pPr>
      <w:r w:rsidRPr="00383D98">
        <w:rPr>
          <w:rFonts w:asciiTheme="minorHAnsi" w:hAnsiTheme="minorHAnsi" w:cstheme="minorHAnsi"/>
          <w:b/>
        </w:rPr>
        <w:t>When the experiment of “tossing a biased coin (with 40% heads) five consecutive times” is repeated infinite number of times, we will get an average of 2 heads.</w:t>
      </w:r>
    </w:p>
    <w:p w14:paraId="0E603842" w14:textId="77777777" w:rsidR="00E375DC" w:rsidRPr="00383D98" w:rsidRDefault="00E375DC" w:rsidP="00E375DC">
      <w:pPr>
        <w:ind w:left="360"/>
        <w:rPr>
          <w:rFonts w:asciiTheme="minorHAnsi" w:hAnsiTheme="minorHAnsi" w:cstheme="minorHAnsi"/>
        </w:rPr>
      </w:pPr>
    </w:p>
    <w:p w14:paraId="1C5B0722" w14:textId="77777777" w:rsidR="00E375DC" w:rsidRPr="00AE49B7" w:rsidRDefault="00E375DC" w:rsidP="00E375DC">
      <w:pPr>
        <w:pStyle w:val="ListParagraph"/>
        <w:numPr>
          <w:ilvl w:val="0"/>
          <w:numId w:val="28"/>
        </w:numPr>
        <w:rPr>
          <w:rFonts w:asciiTheme="minorHAnsi" w:hAnsiTheme="minorHAnsi" w:cstheme="minorHAnsi"/>
        </w:rPr>
      </w:pPr>
      <w:r w:rsidRPr="00AE49B7">
        <w:rPr>
          <w:rFonts w:asciiTheme="minorHAnsi" w:hAnsiTheme="minorHAnsi" w:cstheme="minorHAnsi"/>
        </w:rPr>
        <w:t>Studies from 2016 showed that about 30% of all Vancouver residents are using iPhone. A random sample of 15 Vancouver residents was drawn from the population. (The Vancouver population was over two million in 2016.)</w:t>
      </w:r>
    </w:p>
    <w:p w14:paraId="6B2D5DF1" w14:textId="77777777" w:rsidR="00E375DC" w:rsidRPr="00383D98" w:rsidRDefault="00E375DC" w:rsidP="00E375DC">
      <w:pPr>
        <w:numPr>
          <w:ilvl w:val="0"/>
          <w:numId w:val="2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Verify if the independence condition is valid in the above </w:t>
      </w:r>
      <w:r w:rsidRPr="00383D98">
        <w:rPr>
          <w:rFonts w:asciiTheme="minorHAnsi" w:hAnsiTheme="minorHAnsi" w:cstheme="minorHAnsi"/>
        </w:rPr>
        <w:t xml:space="preserve">Binomial experiment? </w:t>
      </w:r>
      <w:r>
        <w:rPr>
          <w:rFonts w:asciiTheme="minorHAnsi" w:hAnsiTheme="minorHAnsi" w:cstheme="minorHAnsi"/>
        </w:rPr>
        <w:t>[2</w:t>
      </w:r>
      <w:r w:rsidRPr="00383D98">
        <w:rPr>
          <w:rFonts w:asciiTheme="minorHAnsi" w:hAnsiTheme="minorHAnsi" w:cstheme="minorHAnsi"/>
        </w:rPr>
        <w:t xml:space="preserve"> marks]</w:t>
      </w:r>
    </w:p>
    <w:p w14:paraId="4679E867" w14:textId="77777777" w:rsidR="00E375DC" w:rsidRDefault="00E375DC" w:rsidP="00E375DC">
      <w:pPr>
        <w:ind w:left="720"/>
        <w:rPr>
          <w:rFonts w:asciiTheme="minorHAnsi" w:hAnsiTheme="minorHAnsi" w:cstheme="minorHAnsi"/>
          <w:b/>
        </w:rPr>
      </w:pPr>
      <w:r w:rsidRPr="00383D98">
        <w:rPr>
          <w:rFonts w:asciiTheme="minorHAnsi" w:hAnsiTheme="minorHAnsi" w:cstheme="minorHAnsi"/>
          <w:b/>
        </w:rPr>
        <w:t xml:space="preserve">This is reasonable when the two Vancouver residents do not know each other. It is true because the sample of </w:t>
      </w:r>
      <w:r>
        <w:rPr>
          <w:rFonts w:asciiTheme="minorHAnsi" w:hAnsiTheme="minorHAnsi" w:cstheme="minorHAnsi"/>
          <w:b/>
        </w:rPr>
        <w:t>15</w:t>
      </w:r>
      <w:r w:rsidRPr="00383D98">
        <w:rPr>
          <w:rFonts w:asciiTheme="minorHAnsi" w:hAnsiTheme="minorHAnsi" w:cstheme="minorHAnsi"/>
          <w:b/>
        </w:rPr>
        <w:t xml:space="preserve"> Vancouver residents are randomly selected from a population size of over two million people, i.e. population size is more than 100 times bigger than the sample size.</w:t>
      </w:r>
      <w:r>
        <w:rPr>
          <w:rFonts w:asciiTheme="minorHAnsi" w:hAnsiTheme="minorHAnsi" w:cstheme="minorHAnsi"/>
          <w:b/>
        </w:rPr>
        <w:t xml:space="preserve"> [2]</w:t>
      </w:r>
    </w:p>
    <w:p w14:paraId="4DD58904" w14:textId="77777777" w:rsidR="00E375DC" w:rsidRPr="00456280" w:rsidRDefault="00E375DC" w:rsidP="00E375DC">
      <w:pPr>
        <w:ind w:left="360"/>
        <w:rPr>
          <w:rFonts w:asciiTheme="minorHAnsi" w:hAnsiTheme="minorHAnsi" w:cstheme="minorHAnsi"/>
          <w:lang w:val="en-US"/>
        </w:rPr>
      </w:pPr>
      <w:r w:rsidRPr="00456280">
        <w:rPr>
          <w:rFonts w:asciiTheme="minorHAnsi" w:hAnsiTheme="minorHAnsi" w:cstheme="minorHAnsi"/>
          <w:lang w:val="en-US"/>
        </w:rPr>
        <w:t xml:space="preserve">Note: </w:t>
      </w:r>
      <w:r>
        <w:rPr>
          <w:rFonts w:asciiTheme="minorHAnsi" w:hAnsiTheme="minorHAnsi" w:cstheme="minorHAnsi"/>
          <w:lang w:val="en-US"/>
        </w:rPr>
        <w:t xml:space="preserve">Please assume the above situation is a proper </w:t>
      </w:r>
      <w:r w:rsidRPr="00456280">
        <w:rPr>
          <w:rFonts w:asciiTheme="minorHAnsi" w:hAnsiTheme="minorHAnsi" w:cstheme="minorHAnsi"/>
          <w:lang w:val="en-US"/>
        </w:rPr>
        <w:t>Binomial</w:t>
      </w:r>
      <w:r>
        <w:rPr>
          <w:rFonts w:asciiTheme="minorHAnsi" w:hAnsiTheme="minorHAnsi" w:cstheme="minorHAnsi"/>
          <w:lang w:val="en-US"/>
        </w:rPr>
        <w:t xml:space="preserve"> experiment from this point on. </w:t>
      </w:r>
    </w:p>
    <w:p w14:paraId="13F630E1" w14:textId="77777777" w:rsidR="00E375DC" w:rsidRPr="00383D98" w:rsidRDefault="00E375DC" w:rsidP="00E375DC">
      <w:pPr>
        <w:numPr>
          <w:ilvl w:val="0"/>
          <w:numId w:val="29"/>
        </w:numPr>
        <w:rPr>
          <w:rFonts w:asciiTheme="minorHAnsi" w:hAnsiTheme="minorHAnsi" w:cstheme="minorHAnsi"/>
        </w:rPr>
      </w:pPr>
      <w:r w:rsidRPr="00383D98">
        <w:rPr>
          <w:rFonts w:asciiTheme="minorHAnsi" w:hAnsiTheme="minorHAnsi" w:cstheme="minorHAnsi"/>
        </w:rPr>
        <w:t xml:space="preserve">Find the probability of getting four iPhone users, from a random sample of </w:t>
      </w:r>
      <w:r>
        <w:rPr>
          <w:rFonts w:asciiTheme="minorHAnsi" w:hAnsiTheme="minorHAnsi" w:cstheme="minorHAnsi"/>
        </w:rPr>
        <w:t>15</w:t>
      </w:r>
      <w:r w:rsidRPr="00383D98">
        <w:rPr>
          <w:rFonts w:asciiTheme="minorHAnsi" w:hAnsiTheme="minorHAnsi" w:cstheme="minorHAnsi"/>
        </w:rPr>
        <w:t xml:space="preserve"> Vancouver residents. [1 mark]</w:t>
      </w:r>
    </w:p>
    <w:p w14:paraId="66BDD3B8" w14:textId="77777777" w:rsidR="00E375DC" w:rsidRPr="00383D98" w:rsidRDefault="00E375DC" w:rsidP="00E375DC">
      <w:pPr>
        <w:ind w:left="720"/>
        <w:rPr>
          <w:rFonts w:asciiTheme="minorHAnsi" w:hAnsiTheme="minorHAnsi" w:cstheme="minorHAnsi"/>
          <w:b/>
        </w:rPr>
      </w:pPr>
      <w:r w:rsidRPr="00383D98">
        <w:rPr>
          <w:rFonts w:asciiTheme="minorHAnsi" w:hAnsiTheme="minorHAnsi" w:cstheme="minorHAnsi"/>
          <w:b/>
        </w:rPr>
        <w:t xml:space="preserve">Define X as the number of iPhone users among a random sample of </w:t>
      </w:r>
      <w:r>
        <w:rPr>
          <w:rFonts w:asciiTheme="minorHAnsi" w:hAnsiTheme="minorHAnsi" w:cstheme="minorHAnsi"/>
          <w:b/>
        </w:rPr>
        <w:t>15</w:t>
      </w:r>
      <w:r w:rsidRPr="00383D98">
        <w:rPr>
          <w:rFonts w:asciiTheme="minorHAnsi" w:hAnsiTheme="minorHAnsi" w:cstheme="minorHAnsi"/>
          <w:b/>
        </w:rPr>
        <w:t xml:space="preserve"> Vancouver residents.</w:t>
      </w:r>
    </w:p>
    <w:p w14:paraId="1B702B96" w14:textId="77777777" w:rsidR="00E375DC" w:rsidRPr="00383D98" w:rsidRDefault="00E375DC" w:rsidP="00E375DC">
      <w:pPr>
        <w:ind w:left="720"/>
        <w:rPr>
          <w:rFonts w:asciiTheme="minorHAnsi" w:hAnsiTheme="minorHAnsi" w:cstheme="minorHAnsi"/>
          <w:b/>
        </w:rPr>
      </w:pPr>
      <w:r w:rsidRPr="00383D98">
        <w:rPr>
          <w:rFonts w:asciiTheme="minorHAnsi" w:hAnsiTheme="minorHAnsi" w:cstheme="minorHAnsi"/>
          <w:b/>
        </w:rPr>
        <w:t xml:space="preserve">With n = </w:t>
      </w:r>
      <w:r>
        <w:rPr>
          <w:rFonts w:asciiTheme="minorHAnsi" w:hAnsiTheme="minorHAnsi" w:cstheme="minorHAnsi"/>
          <w:b/>
        </w:rPr>
        <w:t>15</w:t>
      </w:r>
      <w:r w:rsidRPr="00383D98">
        <w:rPr>
          <w:rFonts w:asciiTheme="minorHAnsi" w:hAnsiTheme="minorHAnsi" w:cstheme="minorHAnsi"/>
          <w:b/>
        </w:rPr>
        <w:t>, p = 0.30 and X = 4,</w:t>
      </w:r>
    </w:p>
    <w:p w14:paraId="3944E8FE" w14:textId="77777777" w:rsidR="00E375DC" w:rsidRPr="00383D98" w:rsidRDefault="00E375DC" w:rsidP="00E375DC">
      <w:pPr>
        <w:ind w:left="720"/>
        <w:rPr>
          <w:rFonts w:asciiTheme="minorHAnsi" w:hAnsiTheme="minorHAnsi" w:cstheme="minorHAnsi"/>
          <w:b/>
        </w:rPr>
      </w:pPr>
      <w:r w:rsidRPr="00383D98">
        <w:rPr>
          <w:rFonts w:asciiTheme="minorHAnsi" w:hAnsiTheme="minorHAnsi" w:cstheme="minorHAnsi"/>
          <w:b/>
        </w:rPr>
        <w:t>P(X = 4) = 0.</w:t>
      </w:r>
      <w:r>
        <w:rPr>
          <w:rFonts w:asciiTheme="minorHAnsi" w:hAnsiTheme="minorHAnsi" w:cstheme="minorHAnsi"/>
          <w:b/>
        </w:rPr>
        <w:t>2186</w:t>
      </w:r>
    </w:p>
    <w:p w14:paraId="23AB2766" w14:textId="77777777" w:rsidR="00E375DC" w:rsidRPr="00C41CF0" w:rsidRDefault="00E375DC" w:rsidP="00E375DC">
      <w:pPr>
        <w:ind w:left="720"/>
        <w:rPr>
          <w:rFonts w:asciiTheme="minorHAnsi" w:hAnsiTheme="minorHAnsi" w:cstheme="minorHAnsi"/>
          <w:b/>
        </w:rPr>
      </w:pPr>
      <w:r w:rsidRPr="00C41CF0">
        <w:rPr>
          <w:rFonts w:asciiTheme="minorHAnsi" w:hAnsiTheme="minorHAnsi" w:cstheme="minorHAnsi"/>
          <w:b/>
        </w:rPr>
        <w:t>Use Excel functions: =BINOM.DIST(4,</w:t>
      </w:r>
      <w:r>
        <w:rPr>
          <w:rFonts w:asciiTheme="minorHAnsi" w:hAnsiTheme="minorHAnsi" w:cstheme="minorHAnsi"/>
          <w:b/>
        </w:rPr>
        <w:t>15</w:t>
      </w:r>
      <w:r w:rsidRPr="00C41CF0">
        <w:rPr>
          <w:rFonts w:asciiTheme="minorHAnsi" w:hAnsiTheme="minorHAnsi" w:cstheme="minorHAnsi"/>
          <w:b/>
        </w:rPr>
        <w:t>,0.3,FALSE)</w:t>
      </w:r>
    </w:p>
    <w:p w14:paraId="781346B3" w14:textId="77777777" w:rsidR="00E375DC" w:rsidRPr="00383D98" w:rsidRDefault="00E375DC" w:rsidP="00E375DC">
      <w:pPr>
        <w:numPr>
          <w:ilvl w:val="0"/>
          <w:numId w:val="29"/>
        </w:numPr>
        <w:rPr>
          <w:rFonts w:asciiTheme="minorHAnsi" w:hAnsiTheme="minorHAnsi" w:cstheme="minorHAnsi"/>
        </w:rPr>
      </w:pPr>
      <w:r w:rsidRPr="00383D98">
        <w:rPr>
          <w:rFonts w:asciiTheme="minorHAnsi" w:hAnsiTheme="minorHAnsi" w:cstheme="minorHAnsi"/>
        </w:rPr>
        <w:t xml:space="preserve">Find the probability of getting </w:t>
      </w:r>
      <w:r w:rsidRPr="00383D98">
        <w:rPr>
          <w:rFonts w:asciiTheme="minorHAnsi" w:hAnsiTheme="minorHAnsi" w:cstheme="minorHAnsi"/>
          <w:u w:val="single"/>
        </w:rPr>
        <w:t>at most four</w:t>
      </w:r>
      <w:r w:rsidRPr="00383D98">
        <w:rPr>
          <w:rFonts w:asciiTheme="minorHAnsi" w:hAnsiTheme="minorHAnsi" w:cstheme="minorHAnsi"/>
        </w:rPr>
        <w:t xml:space="preserve"> iPhone users, from a random sample of </w:t>
      </w:r>
      <w:r>
        <w:rPr>
          <w:rFonts w:asciiTheme="minorHAnsi" w:hAnsiTheme="minorHAnsi" w:cstheme="minorHAnsi"/>
        </w:rPr>
        <w:t>15</w:t>
      </w:r>
      <w:r w:rsidRPr="00383D98">
        <w:rPr>
          <w:rFonts w:asciiTheme="minorHAnsi" w:hAnsiTheme="minorHAnsi" w:cstheme="minorHAnsi"/>
        </w:rPr>
        <w:t xml:space="preserve"> Vancouver residents. [2 marks]</w:t>
      </w:r>
    </w:p>
    <w:p w14:paraId="168C2848" w14:textId="77777777" w:rsidR="00E375DC" w:rsidRPr="00383D98" w:rsidRDefault="00E375DC" w:rsidP="00E375DC">
      <w:pPr>
        <w:ind w:left="720"/>
        <w:rPr>
          <w:rFonts w:asciiTheme="minorHAnsi" w:hAnsiTheme="minorHAnsi" w:cstheme="minorHAnsi"/>
          <w:b/>
        </w:rPr>
      </w:pPr>
      <w:r w:rsidRPr="00383D98">
        <w:rPr>
          <w:rFonts w:asciiTheme="minorHAnsi" w:hAnsiTheme="minorHAnsi" w:cstheme="minorHAnsi"/>
          <w:b/>
        </w:rPr>
        <w:t xml:space="preserve">With n = </w:t>
      </w:r>
      <w:r>
        <w:rPr>
          <w:rFonts w:asciiTheme="minorHAnsi" w:hAnsiTheme="minorHAnsi" w:cstheme="minorHAnsi"/>
          <w:b/>
        </w:rPr>
        <w:t>15</w:t>
      </w:r>
      <w:r w:rsidRPr="00383D98">
        <w:rPr>
          <w:rFonts w:asciiTheme="minorHAnsi" w:hAnsiTheme="minorHAnsi" w:cstheme="minorHAnsi"/>
          <w:b/>
        </w:rPr>
        <w:t xml:space="preserve"> and p = 0.30,</w:t>
      </w:r>
    </w:p>
    <w:p w14:paraId="19F21153" w14:textId="77777777" w:rsidR="00E375DC" w:rsidRPr="00383D98" w:rsidRDefault="00E375DC" w:rsidP="00E375DC">
      <w:pPr>
        <w:ind w:left="720"/>
        <w:rPr>
          <w:rFonts w:asciiTheme="minorHAnsi" w:hAnsiTheme="minorHAnsi" w:cstheme="minorHAnsi"/>
          <w:b/>
        </w:rPr>
      </w:pPr>
      <w:r w:rsidRPr="00383D98">
        <w:rPr>
          <w:rFonts w:asciiTheme="minorHAnsi" w:hAnsiTheme="minorHAnsi" w:cstheme="minorHAnsi"/>
          <w:b/>
        </w:rPr>
        <w:lastRenderedPageBreak/>
        <w:t xml:space="preserve">P(X </w:t>
      </w:r>
      <w:r w:rsidRPr="00383D98">
        <w:rPr>
          <w:rFonts w:asciiTheme="minorHAnsi" w:hAnsiTheme="minorHAnsi" w:cstheme="minorHAnsi"/>
          <w:b/>
          <w:position w:val="-4"/>
        </w:rPr>
        <w:object w:dxaOrig="200" w:dyaOrig="240" w14:anchorId="1F775C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12.75pt" o:ole="">
            <v:imagedata r:id="rId8" o:title=""/>
          </v:shape>
          <o:OLEObject Type="Embed" ProgID="Equation.DSMT4" ShapeID="_x0000_i1025" DrawAspect="Content" ObjectID="_1813474272" r:id="rId9"/>
        </w:object>
      </w:r>
      <w:r w:rsidRPr="00383D98">
        <w:rPr>
          <w:rFonts w:asciiTheme="minorHAnsi" w:hAnsiTheme="minorHAnsi" w:cstheme="minorHAnsi"/>
          <w:b/>
        </w:rPr>
        <w:t xml:space="preserve"> 4) = P(X = 0) + P(X = 1) + P(X = 2) + P(X = 3) + P(X = 4)</w:t>
      </w:r>
    </w:p>
    <w:p w14:paraId="768F5558" w14:textId="77777777" w:rsidR="00E375DC" w:rsidRPr="00383D98" w:rsidRDefault="00E375DC" w:rsidP="00E375DC">
      <w:pPr>
        <w:ind w:left="720"/>
        <w:rPr>
          <w:rFonts w:asciiTheme="minorHAnsi" w:hAnsiTheme="minorHAnsi" w:cstheme="minorHAnsi"/>
          <w:b/>
        </w:rPr>
      </w:pPr>
      <w:r w:rsidRPr="00383D98">
        <w:rPr>
          <w:rFonts w:asciiTheme="minorHAnsi" w:hAnsiTheme="minorHAnsi" w:cstheme="minorHAnsi"/>
          <w:b/>
        </w:rPr>
        <w:t xml:space="preserve">= </w:t>
      </w:r>
      <w:r>
        <w:rPr>
          <w:rFonts w:asciiTheme="minorHAnsi" w:hAnsiTheme="minorHAnsi" w:cstheme="minorHAnsi"/>
          <w:b/>
        </w:rPr>
        <w:t>0.0047 + 0.0305 + 0.0916 + 0.1700 + 0.2186</w:t>
      </w:r>
      <w:r w:rsidRPr="00383D98">
        <w:rPr>
          <w:rFonts w:asciiTheme="minorHAnsi" w:hAnsiTheme="minorHAnsi" w:cstheme="minorHAnsi"/>
          <w:b/>
        </w:rPr>
        <w:t xml:space="preserve"> = 0.</w:t>
      </w:r>
      <w:r>
        <w:rPr>
          <w:rFonts w:asciiTheme="minorHAnsi" w:hAnsiTheme="minorHAnsi" w:cstheme="minorHAnsi"/>
          <w:b/>
        </w:rPr>
        <w:t>5154</w:t>
      </w:r>
    </w:p>
    <w:p w14:paraId="73CA1A02" w14:textId="77777777" w:rsidR="00E375DC" w:rsidRPr="00383D98" w:rsidRDefault="00E375DC" w:rsidP="00E375DC">
      <w:pPr>
        <w:numPr>
          <w:ilvl w:val="0"/>
          <w:numId w:val="29"/>
        </w:numPr>
        <w:rPr>
          <w:rFonts w:asciiTheme="minorHAnsi" w:hAnsiTheme="minorHAnsi" w:cstheme="minorHAnsi"/>
        </w:rPr>
      </w:pPr>
      <w:r w:rsidRPr="00383D98">
        <w:rPr>
          <w:rFonts w:asciiTheme="minorHAnsi" w:hAnsiTheme="minorHAnsi" w:cstheme="minorHAnsi"/>
        </w:rPr>
        <w:t>Find the expected value and provide an interpretation of it. [1+2 marks]</w:t>
      </w:r>
    </w:p>
    <w:p w14:paraId="2B54C779" w14:textId="77777777" w:rsidR="00E375DC" w:rsidRPr="00383D98" w:rsidRDefault="00E375DC" w:rsidP="00E375DC">
      <w:pPr>
        <w:ind w:left="720"/>
        <w:rPr>
          <w:rFonts w:asciiTheme="minorHAnsi" w:hAnsiTheme="minorHAnsi" w:cstheme="minorHAnsi"/>
          <w:b/>
        </w:rPr>
      </w:pPr>
      <m:oMath>
        <m:r>
          <m:rPr>
            <m:sty m:val="bi"/>
          </m:rPr>
          <w:rPr>
            <w:rFonts w:ascii="Cambria Math" w:hAnsi="Cambria Math" w:cstheme="minorHAnsi"/>
          </w:rPr>
          <m:t>E</m:t>
        </m:r>
        <m:d>
          <m:dPr>
            <m:ctrlPr>
              <w:rPr>
                <w:rFonts w:ascii="Cambria Math" w:hAnsi="Cambria Math" w:cstheme="minorHAnsi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X</m:t>
            </m:r>
          </m:e>
        </m:d>
        <m:r>
          <m:rPr>
            <m:sty m:val="bi"/>
          </m:rPr>
          <w:rPr>
            <w:rFonts w:ascii="Cambria Math" w:hAnsi="Cambria Math" w:cstheme="minorHAnsi"/>
          </w:rPr>
          <m:t>=n×p=15×0.30=4.5</m:t>
        </m:r>
      </m:oMath>
      <w:r w:rsidRPr="00383D98">
        <w:rPr>
          <w:rFonts w:asciiTheme="minorHAnsi" w:hAnsiTheme="minorHAnsi" w:cstheme="minorHAnsi"/>
          <w:b/>
        </w:rPr>
        <w:t xml:space="preserve"> </w:t>
      </w:r>
    </w:p>
    <w:p w14:paraId="6E753376" w14:textId="77777777" w:rsidR="00E375DC" w:rsidRPr="00383D98" w:rsidRDefault="00E375DC" w:rsidP="00E375DC">
      <w:pPr>
        <w:ind w:left="720"/>
        <w:rPr>
          <w:rFonts w:asciiTheme="minorHAnsi" w:hAnsiTheme="minorHAnsi" w:cstheme="minorHAnsi"/>
          <w:b/>
        </w:rPr>
      </w:pPr>
      <w:r w:rsidRPr="00383D98">
        <w:rPr>
          <w:rFonts w:asciiTheme="minorHAnsi" w:hAnsiTheme="minorHAnsi" w:cstheme="minorHAnsi"/>
          <w:b/>
        </w:rPr>
        <w:t xml:space="preserve">When the experiment of “asking </w:t>
      </w:r>
      <w:r>
        <w:rPr>
          <w:rFonts w:asciiTheme="minorHAnsi" w:hAnsiTheme="minorHAnsi" w:cstheme="minorHAnsi"/>
          <w:b/>
        </w:rPr>
        <w:t>15</w:t>
      </w:r>
      <w:r w:rsidRPr="00383D98">
        <w:rPr>
          <w:rFonts w:asciiTheme="minorHAnsi" w:hAnsiTheme="minorHAnsi" w:cstheme="minorHAnsi"/>
          <w:b/>
        </w:rPr>
        <w:t xml:space="preserve"> randomly selected Vancouver residents if they use iPhone” is repeated infinite number of times, we will get an average of </w:t>
      </w:r>
      <w:r>
        <w:rPr>
          <w:rFonts w:asciiTheme="minorHAnsi" w:hAnsiTheme="minorHAnsi" w:cstheme="minorHAnsi"/>
          <w:b/>
        </w:rPr>
        <w:t>4.5</w:t>
      </w:r>
      <w:r w:rsidRPr="00383D98">
        <w:rPr>
          <w:rFonts w:asciiTheme="minorHAnsi" w:hAnsiTheme="minorHAnsi" w:cstheme="minorHAnsi"/>
          <w:b/>
        </w:rPr>
        <w:t xml:space="preserve"> iPhone users.</w:t>
      </w:r>
    </w:p>
    <w:p w14:paraId="21443326" w14:textId="77777777" w:rsidR="00E375DC" w:rsidRPr="00383D98" w:rsidRDefault="00E375DC" w:rsidP="00E375DC">
      <w:pPr>
        <w:numPr>
          <w:ilvl w:val="0"/>
          <w:numId w:val="29"/>
        </w:numPr>
        <w:rPr>
          <w:rFonts w:asciiTheme="minorHAnsi" w:hAnsiTheme="minorHAnsi" w:cstheme="minorHAnsi"/>
        </w:rPr>
      </w:pPr>
      <w:r w:rsidRPr="00383D98">
        <w:rPr>
          <w:rFonts w:asciiTheme="minorHAnsi" w:hAnsiTheme="minorHAnsi" w:cstheme="minorHAnsi"/>
        </w:rPr>
        <w:t>Calculate the standard deviation of X. [1 mark]</w:t>
      </w:r>
    </w:p>
    <w:p w14:paraId="506B0741" w14:textId="77777777" w:rsidR="00E375DC" w:rsidRPr="00383D98" w:rsidRDefault="00E375DC" w:rsidP="00E375DC">
      <w:pPr>
        <w:ind w:left="720"/>
        <w:rPr>
          <w:rFonts w:asciiTheme="minorHAnsi" w:hAnsiTheme="minorHAnsi" w:cstheme="minorHAnsi"/>
          <w:b/>
        </w:rPr>
      </w:pPr>
      <m:oMath>
        <m:r>
          <m:rPr>
            <m:sty m:val="bi"/>
          </m:rPr>
          <w:rPr>
            <w:rFonts w:ascii="Cambria Math" w:hAnsi="Cambria Math" w:cstheme="minorHAnsi"/>
          </w:rPr>
          <m:t>SD</m:t>
        </m:r>
        <m:d>
          <m:dPr>
            <m:ctrlPr>
              <w:rPr>
                <w:rFonts w:ascii="Cambria Math" w:hAnsi="Cambria Math" w:cstheme="minorHAnsi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X</m:t>
            </m:r>
          </m:e>
        </m:d>
        <m:r>
          <m:rPr>
            <m:sty m:val="bi"/>
          </m:rPr>
          <w:rPr>
            <w:rFonts w:ascii="Cambria Math" w:hAnsi="Cambria Math" w:cstheme="minorHAnsi"/>
          </w:rPr>
          <m:t>=</m:t>
        </m:r>
        <m:rad>
          <m:radPr>
            <m:degHide m:val="1"/>
            <m:ctrlPr>
              <w:rPr>
                <w:rFonts w:ascii="Cambria Math" w:hAnsi="Cambria Math" w:cstheme="minorHAnsi"/>
                <w:b/>
                <w:i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theme="minorHAnsi"/>
              </w:rPr>
              <m:t>15×0.30×0.70</m:t>
            </m:r>
          </m:e>
        </m:rad>
        <m:r>
          <m:rPr>
            <m:sty m:val="bi"/>
          </m:rPr>
          <w:rPr>
            <w:rFonts w:ascii="Cambria Math" w:hAnsi="Cambria Math" w:cstheme="minorHAnsi"/>
          </w:rPr>
          <m:t>=1.77</m:t>
        </m:r>
      </m:oMath>
      <w:r w:rsidRPr="00383D98">
        <w:rPr>
          <w:rFonts w:asciiTheme="minorHAnsi" w:hAnsiTheme="minorHAnsi" w:cstheme="minorHAnsi"/>
          <w:b/>
        </w:rPr>
        <w:t xml:space="preserve"> </w:t>
      </w:r>
    </w:p>
    <w:p w14:paraId="35022946" w14:textId="77777777" w:rsidR="00E375DC" w:rsidRPr="00383D98" w:rsidRDefault="00E375DC" w:rsidP="00E375DC">
      <w:pPr>
        <w:ind w:left="360"/>
        <w:rPr>
          <w:rFonts w:asciiTheme="minorHAnsi" w:hAnsiTheme="minorHAnsi" w:cstheme="minorHAnsi"/>
          <w:b/>
        </w:rPr>
      </w:pPr>
    </w:p>
    <w:p w14:paraId="2EF6220C" w14:textId="77777777" w:rsidR="00E375DC" w:rsidRPr="00AE49B7" w:rsidRDefault="00E375DC" w:rsidP="00E375DC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lang w:val="en-US"/>
        </w:rPr>
      </w:pPr>
      <w:r w:rsidRPr="00AE49B7">
        <w:rPr>
          <w:rFonts w:asciiTheme="minorHAnsi" w:hAnsiTheme="minorHAnsi" w:cstheme="minorHAnsi"/>
          <w:lang w:val="en-US"/>
        </w:rPr>
        <w:t>Consider an experiment of “rolling two fair dice”. Define a random variable X as the “sum of the two dice”. Here is the probability distribution table of X.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74"/>
        <w:gridCol w:w="774"/>
        <w:gridCol w:w="774"/>
        <w:gridCol w:w="774"/>
        <w:gridCol w:w="774"/>
        <w:gridCol w:w="775"/>
        <w:gridCol w:w="775"/>
        <w:gridCol w:w="775"/>
        <w:gridCol w:w="775"/>
        <w:gridCol w:w="775"/>
        <w:gridCol w:w="775"/>
        <w:gridCol w:w="775"/>
      </w:tblGrid>
      <w:tr w:rsidR="00E375DC" w:rsidRPr="00383D98" w14:paraId="4AFA4B7F" w14:textId="77777777" w:rsidTr="00F247F8">
        <w:trPr>
          <w:jc w:val="center"/>
        </w:trPr>
        <w:tc>
          <w:tcPr>
            <w:tcW w:w="774" w:type="dxa"/>
            <w:vAlign w:val="center"/>
          </w:tcPr>
          <w:p w14:paraId="3384E201" w14:textId="77777777" w:rsidR="00E375DC" w:rsidRPr="00383D98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m:oMathPara>
              <m:oMath>
                <m:r>
                  <w:rPr>
                    <w:rFonts w:ascii="Cambria Math" w:hAnsi="Cambria Math" w:cstheme="minorHAnsi"/>
                    <w:lang w:eastAsia="ar-SA"/>
                  </w:rPr>
                  <m:t>X</m:t>
                </m:r>
              </m:oMath>
            </m:oMathPara>
          </w:p>
        </w:tc>
        <w:tc>
          <w:tcPr>
            <w:tcW w:w="774" w:type="dxa"/>
            <w:vAlign w:val="center"/>
          </w:tcPr>
          <w:p w14:paraId="0BDF0A52" w14:textId="77777777" w:rsidR="00E375DC" w:rsidRPr="00383D98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383D98">
              <w:rPr>
                <w:rFonts w:asciiTheme="minorHAnsi" w:hAnsiTheme="minorHAnsi" w:cstheme="minorHAnsi"/>
                <w:bCs/>
                <w:lang w:val="en-US"/>
              </w:rPr>
              <w:t>2</w:t>
            </w:r>
          </w:p>
        </w:tc>
        <w:tc>
          <w:tcPr>
            <w:tcW w:w="774" w:type="dxa"/>
            <w:vAlign w:val="center"/>
          </w:tcPr>
          <w:p w14:paraId="069BA9FC" w14:textId="77777777" w:rsidR="00E375DC" w:rsidRPr="00383D98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383D98">
              <w:rPr>
                <w:rFonts w:asciiTheme="minorHAnsi" w:hAnsiTheme="minorHAnsi" w:cstheme="minorHAnsi"/>
                <w:bCs/>
                <w:lang w:val="en-US"/>
              </w:rPr>
              <w:t>3</w:t>
            </w:r>
          </w:p>
        </w:tc>
        <w:tc>
          <w:tcPr>
            <w:tcW w:w="774" w:type="dxa"/>
            <w:vAlign w:val="center"/>
          </w:tcPr>
          <w:p w14:paraId="1CD4D2E2" w14:textId="77777777" w:rsidR="00E375DC" w:rsidRPr="00383D98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383D98">
              <w:rPr>
                <w:rFonts w:asciiTheme="minorHAnsi" w:hAnsiTheme="minorHAnsi" w:cstheme="minorHAnsi"/>
                <w:bCs/>
                <w:lang w:val="en-US"/>
              </w:rPr>
              <w:t>4</w:t>
            </w:r>
          </w:p>
        </w:tc>
        <w:tc>
          <w:tcPr>
            <w:tcW w:w="774" w:type="dxa"/>
            <w:vAlign w:val="center"/>
          </w:tcPr>
          <w:p w14:paraId="2BAAF3A1" w14:textId="77777777" w:rsidR="00E375DC" w:rsidRPr="00383D98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383D98">
              <w:rPr>
                <w:rFonts w:asciiTheme="minorHAnsi" w:hAnsiTheme="minorHAnsi" w:cstheme="minorHAnsi"/>
                <w:bCs/>
                <w:lang w:val="en-US"/>
              </w:rPr>
              <w:t>5</w:t>
            </w:r>
          </w:p>
        </w:tc>
        <w:tc>
          <w:tcPr>
            <w:tcW w:w="775" w:type="dxa"/>
            <w:vAlign w:val="center"/>
          </w:tcPr>
          <w:p w14:paraId="585144EC" w14:textId="77777777" w:rsidR="00E375DC" w:rsidRPr="00383D98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383D98">
              <w:rPr>
                <w:rFonts w:asciiTheme="minorHAnsi" w:hAnsiTheme="minorHAnsi" w:cstheme="minorHAnsi"/>
                <w:bCs/>
                <w:lang w:val="en-US"/>
              </w:rPr>
              <w:t>6</w:t>
            </w:r>
          </w:p>
        </w:tc>
        <w:tc>
          <w:tcPr>
            <w:tcW w:w="775" w:type="dxa"/>
            <w:vAlign w:val="center"/>
          </w:tcPr>
          <w:p w14:paraId="40CDFEFB" w14:textId="77777777" w:rsidR="00E375DC" w:rsidRPr="00383D98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383D98">
              <w:rPr>
                <w:rFonts w:asciiTheme="minorHAnsi" w:hAnsiTheme="minorHAnsi" w:cstheme="minorHAnsi"/>
                <w:bCs/>
                <w:lang w:val="en-US"/>
              </w:rPr>
              <w:t>7</w:t>
            </w:r>
          </w:p>
        </w:tc>
        <w:tc>
          <w:tcPr>
            <w:tcW w:w="775" w:type="dxa"/>
            <w:vAlign w:val="center"/>
          </w:tcPr>
          <w:p w14:paraId="39BBB694" w14:textId="77777777" w:rsidR="00E375DC" w:rsidRPr="00383D98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383D98">
              <w:rPr>
                <w:rFonts w:asciiTheme="minorHAnsi" w:hAnsiTheme="minorHAnsi" w:cstheme="minorHAnsi"/>
                <w:bCs/>
                <w:lang w:val="en-US"/>
              </w:rPr>
              <w:t>8</w:t>
            </w:r>
          </w:p>
        </w:tc>
        <w:tc>
          <w:tcPr>
            <w:tcW w:w="775" w:type="dxa"/>
            <w:vAlign w:val="center"/>
          </w:tcPr>
          <w:p w14:paraId="71582BF9" w14:textId="77777777" w:rsidR="00E375DC" w:rsidRPr="00383D98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383D98">
              <w:rPr>
                <w:rFonts w:asciiTheme="minorHAnsi" w:hAnsiTheme="minorHAnsi" w:cstheme="minorHAnsi"/>
                <w:bCs/>
                <w:lang w:val="en-US"/>
              </w:rPr>
              <w:t>9</w:t>
            </w:r>
          </w:p>
        </w:tc>
        <w:tc>
          <w:tcPr>
            <w:tcW w:w="775" w:type="dxa"/>
            <w:vAlign w:val="center"/>
          </w:tcPr>
          <w:p w14:paraId="5E9BD1FC" w14:textId="77777777" w:rsidR="00E375DC" w:rsidRPr="00383D98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383D98">
              <w:rPr>
                <w:rFonts w:asciiTheme="minorHAnsi" w:hAnsiTheme="minorHAnsi" w:cstheme="minorHAnsi"/>
                <w:bCs/>
                <w:lang w:val="en-US"/>
              </w:rPr>
              <w:t>10</w:t>
            </w:r>
          </w:p>
        </w:tc>
        <w:tc>
          <w:tcPr>
            <w:tcW w:w="775" w:type="dxa"/>
            <w:vAlign w:val="center"/>
          </w:tcPr>
          <w:p w14:paraId="1AD3AB5B" w14:textId="77777777" w:rsidR="00E375DC" w:rsidRPr="00383D98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383D98">
              <w:rPr>
                <w:rFonts w:asciiTheme="minorHAnsi" w:hAnsiTheme="minorHAnsi" w:cstheme="minorHAnsi"/>
                <w:bCs/>
                <w:lang w:val="en-US"/>
              </w:rPr>
              <w:t>11</w:t>
            </w:r>
          </w:p>
        </w:tc>
        <w:tc>
          <w:tcPr>
            <w:tcW w:w="775" w:type="dxa"/>
            <w:vAlign w:val="center"/>
          </w:tcPr>
          <w:p w14:paraId="456190BC" w14:textId="77777777" w:rsidR="00E375DC" w:rsidRPr="00383D98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383D98">
              <w:rPr>
                <w:rFonts w:asciiTheme="minorHAnsi" w:hAnsiTheme="minorHAnsi" w:cstheme="minorHAnsi"/>
                <w:bCs/>
                <w:lang w:val="en-US"/>
              </w:rPr>
              <w:t>12</w:t>
            </w:r>
          </w:p>
        </w:tc>
      </w:tr>
      <w:tr w:rsidR="00E375DC" w:rsidRPr="00383D98" w14:paraId="63AF21A2" w14:textId="77777777" w:rsidTr="00F247F8">
        <w:trPr>
          <w:jc w:val="center"/>
        </w:trPr>
        <w:tc>
          <w:tcPr>
            <w:tcW w:w="774" w:type="dxa"/>
            <w:vAlign w:val="center"/>
          </w:tcPr>
          <w:p w14:paraId="7F2F20BF" w14:textId="77777777" w:rsidR="00E375DC" w:rsidRPr="00383D98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m:oMathPara>
              <m:oMath>
                <m:r>
                  <w:rPr>
                    <w:rFonts w:ascii="Cambria Math" w:hAnsi="Cambria Math" w:cstheme="minorHAnsi"/>
                    <w:lang w:eastAsia="ar-SA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lang w:eastAsia="ar-SA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lang w:eastAsia="ar-SA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774" w:type="dxa"/>
            <w:vAlign w:val="center"/>
          </w:tcPr>
          <w:p w14:paraId="4E0848E1" w14:textId="77777777" w:rsidR="00E375DC" w:rsidRPr="00383D98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383D98">
              <w:rPr>
                <w:rFonts w:asciiTheme="minorHAnsi" w:hAnsiTheme="minorHAnsi" w:cstheme="minorHAnsi"/>
                <w:bCs/>
                <w:lang w:val="en-US"/>
              </w:rPr>
              <w:t>1/36</w:t>
            </w:r>
          </w:p>
        </w:tc>
        <w:tc>
          <w:tcPr>
            <w:tcW w:w="774" w:type="dxa"/>
            <w:vAlign w:val="center"/>
          </w:tcPr>
          <w:p w14:paraId="2EE0C591" w14:textId="77777777" w:rsidR="00E375DC" w:rsidRPr="00383D98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383D98">
              <w:rPr>
                <w:rFonts w:asciiTheme="minorHAnsi" w:hAnsiTheme="minorHAnsi" w:cstheme="minorHAnsi"/>
                <w:bCs/>
                <w:lang w:val="en-US"/>
              </w:rPr>
              <w:t>2/36</w:t>
            </w:r>
          </w:p>
        </w:tc>
        <w:tc>
          <w:tcPr>
            <w:tcW w:w="774" w:type="dxa"/>
            <w:vAlign w:val="center"/>
          </w:tcPr>
          <w:p w14:paraId="00081FC0" w14:textId="77777777" w:rsidR="00E375DC" w:rsidRPr="00383D98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383D98">
              <w:rPr>
                <w:rFonts w:asciiTheme="minorHAnsi" w:hAnsiTheme="minorHAnsi" w:cstheme="minorHAnsi"/>
                <w:bCs/>
                <w:lang w:val="en-US"/>
              </w:rPr>
              <w:t>3/36</w:t>
            </w:r>
          </w:p>
        </w:tc>
        <w:tc>
          <w:tcPr>
            <w:tcW w:w="774" w:type="dxa"/>
            <w:vAlign w:val="center"/>
          </w:tcPr>
          <w:p w14:paraId="52B6B495" w14:textId="77777777" w:rsidR="00E375DC" w:rsidRPr="00383D98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383D98">
              <w:rPr>
                <w:rFonts w:asciiTheme="minorHAnsi" w:hAnsiTheme="minorHAnsi" w:cstheme="minorHAnsi"/>
                <w:bCs/>
                <w:lang w:val="en-US"/>
              </w:rPr>
              <w:t>4/36</w:t>
            </w:r>
          </w:p>
        </w:tc>
        <w:tc>
          <w:tcPr>
            <w:tcW w:w="775" w:type="dxa"/>
            <w:vAlign w:val="center"/>
          </w:tcPr>
          <w:p w14:paraId="463A9BEF" w14:textId="77777777" w:rsidR="00E375DC" w:rsidRPr="00383D98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383D98">
              <w:rPr>
                <w:rFonts w:asciiTheme="minorHAnsi" w:hAnsiTheme="minorHAnsi" w:cstheme="minorHAnsi"/>
                <w:bCs/>
                <w:lang w:val="en-US"/>
              </w:rPr>
              <w:t>5/36</w:t>
            </w:r>
          </w:p>
        </w:tc>
        <w:tc>
          <w:tcPr>
            <w:tcW w:w="775" w:type="dxa"/>
            <w:vAlign w:val="center"/>
          </w:tcPr>
          <w:p w14:paraId="517D0534" w14:textId="77777777" w:rsidR="00E375DC" w:rsidRPr="00383D98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383D98">
              <w:rPr>
                <w:rFonts w:asciiTheme="minorHAnsi" w:hAnsiTheme="minorHAnsi" w:cstheme="minorHAnsi"/>
                <w:bCs/>
                <w:lang w:val="en-US"/>
              </w:rPr>
              <w:t>6/36</w:t>
            </w:r>
          </w:p>
        </w:tc>
        <w:tc>
          <w:tcPr>
            <w:tcW w:w="775" w:type="dxa"/>
            <w:vAlign w:val="center"/>
          </w:tcPr>
          <w:p w14:paraId="443D6C83" w14:textId="77777777" w:rsidR="00E375DC" w:rsidRPr="00383D98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383D98">
              <w:rPr>
                <w:rFonts w:asciiTheme="minorHAnsi" w:hAnsiTheme="minorHAnsi" w:cstheme="minorHAnsi"/>
                <w:bCs/>
                <w:lang w:val="en-US"/>
              </w:rPr>
              <w:t>5/36</w:t>
            </w:r>
          </w:p>
        </w:tc>
        <w:tc>
          <w:tcPr>
            <w:tcW w:w="775" w:type="dxa"/>
            <w:vAlign w:val="center"/>
          </w:tcPr>
          <w:p w14:paraId="0378C884" w14:textId="77777777" w:rsidR="00E375DC" w:rsidRPr="00383D98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383D98">
              <w:rPr>
                <w:rFonts w:asciiTheme="minorHAnsi" w:hAnsiTheme="minorHAnsi" w:cstheme="minorHAnsi"/>
                <w:bCs/>
                <w:lang w:val="en-US"/>
              </w:rPr>
              <w:t>4/36</w:t>
            </w:r>
          </w:p>
        </w:tc>
        <w:tc>
          <w:tcPr>
            <w:tcW w:w="775" w:type="dxa"/>
            <w:vAlign w:val="center"/>
          </w:tcPr>
          <w:p w14:paraId="4BB12B25" w14:textId="77777777" w:rsidR="00E375DC" w:rsidRPr="00383D98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383D98">
              <w:rPr>
                <w:rFonts w:asciiTheme="minorHAnsi" w:hAnsiTheme="minorHAnsi" w:cstheme="minorHAnsi"/>
                <w:bCs/>
                <w:lang w:val="en-US"/>
              </w:rPr>
              <w:t>3/36</w:t>
            </w:r>
          </w:p>
        </w:tc>
        <w:tc>
          <w:tcPr>
            <w:tcW w:w="775" w:type="dxa"/>
            <w:vAlign w:val="center"/>
          </w:tcPr>
          <w:p w14:paraId="66D1174F" w14:textId="77777777" w:rsidR="00E375DC" w:rsidRPr="00383D98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383D98">
              <w:rPr>
                <w:rFonts w:asciiTheme="minorHAnsi" w:hAnsiTheme="minorHAnsi" w:cstheme="minorHAnsi"/>
                <w:bCs/>
                <w:lang w:val="en-US"/>
              </w:rPr>
              <w:t>2/36</w:t>
            </w:r>
          </w:p>
        </w:tc>
        <w:tc>
          <w:tcPr>
            <w:tcW w:w="775" w:type="dxa"/>
            <w:vAlign w:val="center"/>
          </w:tcPr>
          <w:p w14:paraId="7E782EFA" w14:textId="77777777" w:rsidR="00E375DC" w:rsidRPr="00383D98" w:rsidRDefault="00E375DC" w:rsidP="00F247F8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383D98">
              <w:rPr>
                <w:rFonts w:asciiTheme="minorHAnsi" w:hAnsiTheme="minorHAnsi" w:cstheme="minorHAnsi"/>
                <w:bCs/>
                <w:lang w:val="en-US"/>
              </w:rPr>
              <w:t>1/36</w:t>
            </w:r>
          </w:p>
        </w:tc>
      </w:tr>
    </w:tbl>
    <w:p w14:paraId="50AA2495" w14:textId="77777777" w:rsidR="00E375DC" w:rsidRPr="00383D98" w:rsidRDefault="00E375DC" w:rsidP="00E375DC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lang w:val="en-US"/>
        </w:rPr>
      </w:pPr>
      <w:r w:rsidRPr="00383D98">
        <w:rPr>
          <w:rFonts w:asciiTheme="minorHAnsi" w:hAnsiTheme="minorHAnsi" w:cstheme="minorHAnsi"/>
          <w:lang w:val="en-US"/>
        </w:rPr>
        <w:t xml:space="preserve">Imagine that you are playing a board game (like Backgammon) and you want to know how likely your opponent will get a sum of 4, 7 or 9 – because you would get hit and lose the game. Find the probability the opponent will get a sum of 4, 7 or 9 in the next turn. [1 mark] </w:t>
      </w:r>
    </w:p>
    <w:p w14:paraId="2A4A5514" w14:textId="77777777" w:rsidR="00E375DC" w:rsidRPr="00383D98" w:rsidRDefault="00E375DC" w:rsidP="00E375DC">
      <w:pPr>
        <w:pStyle w:val="ListParagraph"/>
        <w:rPr>
          <w:rFonts w:asciiTheme="minorHAnsi" w:hAnsiTheme="minorHAnsi" w:cstheme="minorHAnsi"/>
          <w:b/>
          <w:bCs/>
          <w:lang w:val="en-US"/>
        </w:rPr>
      </w:pPr>
      <m:oMath>
        <m:r>
          <m:rPr>
            <m:sty m:val="b"/>
          </m:rPr>
          <w:rPr>
            <w:rFonts w:ascii="Cambria Math" w:hAnsi="Cambria Math" w:cstheme="minorHAnsi"/>
            <w:lang w:val="en-US"/>
          </w:rPr>
          <m:t>P</m:t>
        </m:r>
        <m:d>
          <m:dPr>
            <m:ctrlPr>
              <w:rPr>
                <w:rFonts w:ascii="Cambria Math" w:hAnsi="Cambria Math" w:cstheme="minorHAnsi"/>
                <w:b/>
                <w:bCs/>
                <w:lang w:val="en-US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theme="minorHAnsi"/>
                <w:lang w:val="en-US"/>
              </w:rPr>
              <m:t>X=4</m:t>
            </m:r>
          </m:e>
        </m:d>
        <m:r>
          <m:rPr>
            <m:sty m:val="b"/>
          </m:rPr>
          <w:rPr>
            <w:rFonts w:ascii="Cambria Math" w:hAnsi="Cambria Math" w:cstheme="minorHAnsi"/>
            <w:lang w:val="en-US"/>
          </w:rPr>
          <m:t>+P</m:t>
        </m:r>
        <m:d>
          <m:dPr>
            <m:ctrlPr>
              <w:rPr>
                <w:rFonts w:ascii="Cambria Math" w:hAnsi="Cambria Math" w:cstheme="minorHAnsi"/>
                <w:b/>
                <w:bCs/>
                <w:lang w:val="en-US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theme="minorHAnsi"/>
                <w:lang w:val="en-US"/>
              </w:rPr>
              <m:t>X=7</m:t>
            </m:r>
          </m:e>
        </m:d>
        <m:r>
          <m:rPr>
            <m:sty m:val="b"/>
          </m:rPr>
          <w:rPr>
            <w:rFonts w:ascii="Cambria Math" w:hAnsi="Cambria Math" w:cstheme="minorHAnsi"/>
            <w:lang w:val="en-US"/>
          </w:rPr>
          <m:t>+P</m:t>
        </m:r>
        <m:d>
          <m:dPr>
            <m:ctrlPr>
              <w:rPr>
                <w:rFonts w:ascii="Cambria Math" w:hAnsi="Cambria Math" w:cstheme="minorHAnsi"/>
                <w:b/>
                <w:bCs/>
                <w:lang w:val="en-US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theme="minorHAnsi"/>
                <w:lang w:val="en-US"/>
              </w:rPr>
              <m:t>X=9</m:t>
            </m:r>
          </m:e>
        </m:d>
        <m:r>
          <m:rPr>
            <m:sty m:val="bi"/>
          </m:rPr>
          <w:rPr>
            <w:rFonts w:ascii="Cambria Math" w:hAnsi="Cambria Math" w:cstheme="minorHAnsi"/>
            <w:lang w:val="en-US"/>
          </w:rPr>
          <m:t>=</m:t>
        </m:r>
        <m:f>
          <m:fPr>
            <m:ctrlPr>
              <w:rPr>
                <w:rFonts w:ascii="Cambria Math" w:hAnsi="Cambria Math" w:cstheme="minorHAnsi"/>
                <w:b/>
                <w:bCs/>
                <w:i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lang w:val="en-US"/>
              </w:rPr>
              <m:t>3+6+4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lang w:val="en-US"/>
              </w:rPr>
              <m:t>36</m:t>
            </m:r>
          </m:den>
        </m:f>
        <m:r>
          <m:rPr>
            <m:sty m:val="bi"/>
          </m:rPr>
          <w:rPr>
            <w:rFonts w:ascii="Cambria Math" w:hAnsi="Cambria Math" w:cstheme="minorHAnsi"/>
            <w:lang w:val="en-US"/>
          </w:rPr>
          <m:t>=</m:t>
        </m:r>
        <m:f>
          <m:fPr>
            <m:ctrlPr>
              <w:rPr>
                <w:rFonts w:ascii="Cambria Math" w:hAnsi="Cambria Math" w:cstheme="minorHAnsi"/>
                <w:b/>
                <w:bCs/>
                <w:i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lang w:val="en-US"/>
              </w:rPr>
              <m:t>11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lang w:val="en-US"/>
              </w:rPr>
              <m:t>36</m:t>
            </m:r>
          </m:den>
        </m:f>
      </m:oMath>
      <w:r w:rsidRPr="00383D98">
        <w:rPr>
          <w:rFonts w:asciiTheme="minorHAnsi" w:hAnsiTheme="minorHAnsi" w:cstheme="minorHAnsi"/>
          <w:b/>
          <w:bCs/>
          <w:lang w:val="en-US"/>
        </w:rPr>
        <w:t xml:space="preserve"> or 0.3056</w:t>
      </w:r>
    </w:p>
    <w:p w14:paraId="00AE97CB" w14:textId="77777777" w:rsidR="00E375DC" w:rsidRPr="00383D98" w:rsidRDefault="00E375DC" w:rsidP="00E375DC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lang w:val="en-US"/>
        </w:rPr>
      </w:pPr>
      <w:r w:rsidRPr="00383D98">
        <w:rPr>
          <w:rFonts w:asciiTheme="minorHAnsi" w:hAnsiTheme="minorHAnsi" w:cstheme="minorHAnsi"/>
          <w:lang w:val="en-US"/>
        </w:rPr>
        <w:t xml:space="preserve">Find the probability that the opponent will roll a 4, 7 or 9 once in the next 5 turns. </w:t>
      </w:r>
      <w:r w:rsidRPr="00456280">
        <w:rPr>
          <w:rFonts w:asciiTheme="minorHAnsi" w:hAnsiTheme="minorHAnsi" w:cstheme="minorHAnsi"/>
          <w:lang w:val="en-US"/>
        </w:rPr>
        <w:t>Note: You have to use Excel Binomial function to complete the following two parts.</w:t>
      </w:r>
      <w:r w:rsidRPr="00383D98">
        <w:rPr>
          <w:rFonts w:asciiTheme="minorHAnsi" w:hAnsiTheme="minorHAnsi" w:cstheme="minorHAnsi"/>
          <w:lang w:val="en-US"/>
        </w:rPr>
        <w:t xml:space="preserve"> [2 marks]</w:t>
      </w:r>
    </w:p>
    <w:p w14:paraId="4501EAB6" w14:textId="77777777" w:rsidR="00E375DC" w:rsidRDefault="00E375DC" w:rsidP="00E375DC">
      <w:pPr>
        <w:pStyle w:val="ListParagraph"/>
        <w:rPr>
          <w:rFonts w:asciiTheme="minorHAnsi" w:hAnsiTheme="minorHAnsi" w:cstheme="minorHAnsi"/>
          <w:b/>
          <w:bCs/>
          <w:lang w:val="en-US"/>
        </w:rPr>
      </w:pPr>
      <w:r w:rsidRPr="00383D98">
        <w:rPr>
          <w:rFonts w:asciiTheme="minorHAnsi" w:hAnsiTheme="minorHAnsi" w:cstheme="minorHAnsi"/>
          <w:b/>
          <w:bCs/>
          <w:lang w:val="en-US"/>
        </w:rPr>
        <w:t>Define the Binomial random variable as the number of times (out of 5 turns) that the opponent will get a sum of 4, 7 or 9.</w:t>
      </w:r>
    </w:p>
    <w:p w14:paraId="75962926" w14:textId="77777777" w:rsidR="00E375DC" w:rsidRPr="00383D98" w:rsidRDefault="00E375DC" w:rsidP="00E375DC">
      <w:pPr>
        <w:pStyle w:val="ListParagraph"/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Answer = 0.35527</w:t>
      </w:r>
    </w:p>
    <w:p w14:paraId="1CB584BA" w14:textId="77777777" w:rsidR="00E375DC" w:rsidRPr="003A441A" w:rsidRDefault="00E375DC" w:rsidP="00E375DC">
      <w:pPr>
        <w:pStyle w:val="ListParagraph"/>
        <w:rPr>
          <w:rFonts w:asciiTheme="minorHAnsi" w:hAnsiTheme="minorHAnsi" w:cstheme="minorHAnsi"/>
          <w:b/>
          <w:lang w:val="en-US"/>
        </w:rPr>
      </w:pPr>
      <w:r w:rsidRPr="003A441A">
        <w:rPr>
          <w:rFonts w:asciiTheme="minorHAnsi" w:hAnsiTheme="minorHAnsi" w:cstheme="minorHAnsi"/>
          <w:b/>
          <w:lang w:val="en-US"/>
        </w:rPr>
        <w:t>Use Excel function: =BINOM.DIST(1,5,0.</w:t>
      </w:r>
      <w:proofErr w:type="gramStart"/>
      <w:r w:rsidRPr="003A441A">
        <w:rPr>
          <w:rFonts w:asciiTheme="minorHAnsi" w:hAnsiTheme="minorHAnsi" w:cstheme="minorHAnsi"/>
          <w:b/>
          <w:lang w:val="en-US"/>
        </w:rPr>
        <w:t>3056,FALSE</w:t>
      </w:r>
      <w:proofErr w:type="gramEnd"/>
      <w:r w:rsidRPr="003A441A">
        <w:rPr>
          <w:rFonts w:asciiTheme="minorHAnsi" w:hAnsiTheme="minorHAnsi" w:cstheme="minorHAnsi"/>
          <w:b/>
          <w:lang w:val="en-US"/>
        </w:rPr>
        <w:t>)</w:t>
      </w:r>
    </w:p>
    <w:p w14:paraId="7AB19907" w14:textId="77777777" w:rsidR="00E375DC" w:rsidRPr="00726217" w:rsidRDefault="00E375DC" w:rsidP="00E375DC">
      <w:pPr>
        <w:rPr>
          <w:rFonts w:ascii="Calibri" w:hAnsi="Calibri" w:cs="Calibri"/>
          <w:lang w:val="en-US"/>
        </w:rPr>
      </w:pPr>
    </w:p>
    <w:p w14:paraId="3B9E8A1E" w14:textId="0975B8E6" w:rsidR="00567B69" w:rsidRPr="00E375DC" w:rsidRDefault="00567B69" w:rsidP="00DE6CDC">
      <w:pPr>
        <w:suppressAutoHyphens/>
        <w:snapToGrid w:val="0"/>
        <w:rPr>
          <w:rFonts w:asciiTheme="minorHAnsi" w:hAnsiTheme="minorHAnsi" w:cstheme="minorHAnsi"/>
          <w:b/>
          <w:lang w:val="en-US"/>
        </w:rPr>
      </w:pPr>
    </w:p>
    <w:p w14:paraId="18095067" w14:textId="77777777" w:rsidR="00DE6CDC" w:rsidRDefault="00DE6CDC" w:rsidP="00DE6CDC">
      <w:pPr>
        <w:suppressAutoHyphens/>
        <w:snapToGrid w:val="0"/>
        <w:rPr>
          <w:rFonts w:asciiTheme="minorHAnsi" w:hAnsiTheme="minorHAnsi" w:cstheme="minorHAnsi"/>
          <w:b/>
        </w:rPr>
      </w:pPr>
    </w:p>
    <w:p w14:paraId="12741A1D" w14:textId="77777777" w:rsidR="00DE6CDC" w:rsidRPr="0036427F" w:rsidRDefault="00DE6CDC" w:rsidP="00DE6CDC">
      <w:pPr>
        <w:suppressAutoHyphens/>
        <w:snapToGrid w:val="0"/>
        <w:rPr>
          <w:rFonts w:asciiTheme="minorHAnsi" w:hAnsiTheme="minorHAnsi" w:cstheme="minorHAnsi"/>
          <w:b/>
        </w:rPr>
      </w:pPr>
    </w:p>
    <w:p w14:paraId="2F82F463" w14:textId="00F467B7" w:rsidR="00EC2284" w:rsidRPr="00A256DC" w:rsidRDefault="00EC2284" w:rsidP="00A256DC">
      <w:pPr>
        <w:rPr>
          <w:rFonts w:asciiTheme="minorHAnsi" w:hAnsiTheme="minorHAnsi" w:cstheme="minorHAnsi"/>
        </w:rPr>
      </w:pPr>
    </w:p>
    <w:sectPr w:rsidR="00EC2284" w:rsidRPr="00A256DC" w:rsidSect="00B01599">
      <w:headerReference w:type="default" r:id="rId10"/>
      <w:footerReference w:type="even" r:id="rId11"/>
      <w:footerReference w:type="default" r:id="rId12"/>
      <w:pgSz w:w="12240" w:h="15840"/>
      <w:pgMar w:top="144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30C63" w14:textId="77777777" w:rsidR="00F70AF8" w:rsidRDefault="00F70AF8">
      <w:r>
        <w:separator/>
      </w:r>
    </w:p>
  </w:endnote>
  <w:endnote w:type="continuationSeparator" w:id="0">
    <w:p w14:paraId="0F9AC45F" w14:textId="77777777" w:rsidR="00F70AF8" w:rsidRDefault="00F70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39E05" w14:textId="77777777" w:rsidR="006B01DB" w:rsidRDefault="006B01DB" w:rsidP="003273C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3620128" w14:textId="77777777" w:rsidR="006B01DB" w:rsidRDefault="006B01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D9597" w14:textId="4D6129E9" w:rsidR="006B01DB" w:rsidRPr="005E581E" w:rsidRDefault="006B01DB" w:rsidP="003273CF">
    <w:pPr>
      <w:pStyle w:val="Footer"/>
      <w:jc w:val="center"/>
      <w:rPr>
        <w:rFonts w:asciiTheme="minorHAnsi" w:hAnsiTheme="minorHAnsi" w:cstheme="minorHAnsi"/>
        <w:szCs w:val="20"/>
      </w:rPr>
    </w:pPr>
    <w:r w:rsidRPr="005E581E">
      <w:rPr>
        <w:rStyle w:val="PageNumber"/>
        <w:rFonts w:asciiTheme="minorHAnsi" w:hAnsiTheme="minorHAnsi" w:cstheme="minorHAnsi"/>
        <w:szCs w:val="20"/>
      </w:rPr>
      <w:t xml:space="preserve">Page </w:t>
    </w:r>
    <w:r w:rsidRPr="005E581E">
      <w:rPr>
        <w:rStyle w:val="PageNumber"/>
        <w:rFonts w:asciiTheme="minorHAnsi" w:hAnsiTheme="minorHAnsi" w:cstheme="minorHAnsi"/>
        <w:szCs w:val="20"/>
      </w:rPr>
      <w:fldChar w:fldCharType="begin"/>
    </w:r>
    <w:r w:rsidRPr="005E581E">
      <w:rPr>
        <w:rStyle w:val="PageNumber"/>
        <w:rFonts w:asciiTheme="minorHAnsi" w:hAnsiTheme="minorHAnsi" w:cstheme="minorHAnsi"/>
        <w:szCs w:val="20"/>
      </w:rPr>
      <w:instrText xml:space="preserve"> PAGE </w:instrText>
    </w:r>
    <w:r w:rsidRPr="005E581E">
      <w:rPr>
        <w:rStyle w:val="PageNumber"/>
        <w:rFonts w:asciiTheme="minorHAnsi" w:hAnsiTheme="minorHAnsi" w:cstheme="minorHAnsi"/>
        <w:szCs w:val="20"/>
      </w:rPr>
      <w:fldChar w:fldCharType="separate"/>
    </w:r>
    <w:r w:rsidR="004418A2">
      <w:rPr>
        <w:rStyle w:val="PageNumber"/>
        <w:rFonts w:asciiTheme="minorHAnsi" w:hAnsiTheme="minorHAnsi" w:cstheme="minorHAnsi"/>
        <w:noProof/>
        <w:szCs w:val="20"/>
      </w:rPr>
      <w:t>7</w:t>
    </w:r>
    <w:r w:rsidRPr="005E581E">
      <w:rPr>
        <w:rStyle w:val="PageNumber"/>
        <w:rFonts w:asciiTheme="minorHAnsi" w:hAnsiTheme="minorHAnsi" w:cstheme="minorHAnsi"/>
        <w:szCs w:val="20"/>
      </w:rPr>
      <w:fldChar w:fldCharType="end"/>
    </w:r>
    <w:r w:rsidRPr="005E581E">
      <w:rPr>
        <w:rStyle w:val="PageNumber"/>
        <w:rFonts w:asciiTheme="minorHAnsi" w:hAnsiTheme="minorHAnsi" w:cstheme="minorHAnsi"/>
        <w:szCs w:val="20"/>
      </w:rPr>
      <w:t xml:space="preserve"> of </w:t>
    </w:r>
    <w:r w:rsidRPr="005E581E">
      <w:rPr>
        <w:rStyle w:val="PageNumber"/>
        <w:rFonts w:asciiTheme="minorHAnsi" w:hAnsiTheme="minorHAnsi" w:cstheme="minorHAnsi"/>
        <w:szCs w:val="20"/>
      </w:rPr>
      <w:fldChar w:fldCharType="begin"/>
    </w:r>
    <w:r w:rsidRPr="005E581E">
      <w:rPr>
        <w:rStyle w:val="PageNumber"/>
        <w:rFonts w:asciiTheme="minorHAnsi" w:hAnsiTheme="minorHAnsi" w:cstheme="minorHAnsi"/>
        <w:szCs w:val="20"/>
      </w:rPr>
      <w:instrText xml:space="preserve"> NUMPAGES </w:instrText>
    </w:r>
    <w:r w:rsidRPr="005E581E">
      <w:rPr>
        <w:rStyle w:val="PageNumber"/>
        <w:rFonts w:asciiTheme="minorHAnsi" w:hAnsiTheme="minorHAnsi" w:cstheme="minorHAnsi"/>
        <w:szCs w:val="20"/>
      </w:rPr>
      <w:fldChar w:fldCharType="separate"/>
    </w:r>
    <w:r w:rsidR="004418A2">
      <w:rPr>
        <w:rStyle w:val="PageNumber"/>
        <w:rFonts w:asciiTheme="minorHAnsi" w:hAnsiTheme="minorHAnsi" w:cstheme="minorHAnsi"/>
        <w:noProof/>
        <w:szCs w:val="20"/>
      </w:rPr>
      <w:t>7</w:t>
    </w:r>
    <w:r w:rsidRPr="005E581E">
      <w:rPr>
        <w:rStyle w:val="PageNumber"/>
        <w:rFonts w:asciiTheme="minorHAnsi" w:hAnsiTheme="minorHAnsi" w:cstheme="minorHAnsi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6A206" w14:textId="77777777" w:rsidR="00F70AF8" w:rsidRDefault="00F70AF8">
      <w:r>
        <w:separator/>
      </w:r>
    </w:p>
  </w:footnote>
  <w:footnote w:type="continuationSeparator" w:id="0">
    <w:p w14:paraId="7181CBE9" w14:textId="77777777" w:rsidR="00F70AF8" w:rsidRDefault="00F70A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C73A2" w14:textId="61414BDC" w:rsidR="006B01DB" w:rsidRPr="005E581E" w:rsidRDefault="006B01DB" w:rsidP="005E28AE">
    <w:pPr>
      <w:pStyle w:val="Header"/>
      <w:rPr>
        <w:rFonts w:asciiTheme="minorHAnsi" w:hAnsiTheme="minorHAnsi" w:cstheme="minorHAnsi"/>
        <w:szCs w:val="20"/>
        <w:lang w:val="en-US"/>
      </w:rPr>
    </w:pPr>
    <w:r w:rsidRPr="005E581E">
      <w:rPr>
        <w:rFonts w:asciiTheme="minorHAnsi" w:hAnsiTheme="minorHAnsi" w:cstheme="minorHAnsi"/>
        <w:szCs w:val="20"/>
        <w:lang w:val="en-US"/>
      </w:rPr>
      <w:t>S</w:t>
    </w:r>
    <w:r w:rsidR="004C0B83">
      <w:rPr>
        <w:rFonts w:asciiTheme="minorHAnsi" w:hAnsiTheme="minorHAnsi" w:cstheme="minorHAnsi"/>
        <w:szCs w:val="20"/>
        <w:lang w:val="en-US"/>
      </w:rPr>
      <w:t>TAT</w:t>
    </w:r>
    <w:r w:rsidR="00112ACA" w:rsidRPr="005E581E">
      <w:rPr>
        <w:rFonts w:asciiTheme="minorHAnsi" w:hAnsiTheme="minorHAnsi" w:cstheme="minorHAnsi"/>
        <w:szCs w:val="20"/>
        <w:lang w:val="en-US"/>
      </w:rPr>
      <w:t xml:space="preserve"> </w:t>
    </w:r>
    <w:r w:rsidR="00F92602">
      <w:rPr>
        <w:rFonts w:asciiTheme="minorHAnsi" w:hAnsiTheme="minorHAnsi" w:cstheme="minorHAnsi"/>
        <w:szCs w:val="20"/>
        <w:lang w:val="en-US"/>
      </w:rPr>
      <w:t>1123</w:t>
    </w:r>
    <w:r w:rsidR="00112ACA" w:rsidRPr="005E581E">
      <w:rPr>
        <w:rFonts w:asciiTheme="minorHAnsi" w:hAnsiTheme="minorHAnsi" w:cstheme="minorHAnsi"/>
        <w:szCs w:val="20"/>
        <w:lang w:val="en-US"/>
      </w:rPr>
      <w:t xml:space="preserve"> </w:t>
    </w:r>
    <w:r w:rsidR="00043415">
      <w:rPr>
        <w:rFonts w:asciiTheme="minorHAnsi" w:hAnsiTheme="minorHAnsi" w:cstheme="minorHAnsi"/>
        <w:szCs w:val="20"/>
        <w:lang w:val="en-US"/>
      </w:rPr>
      <w:t>Answer Keys to Practice Questions</w:t>
    </w:r>
    <w:r w:rsidR="00782FF3">
      <w:rPr>
        <w:rFonts w:asciiTheme="minorHAnsi" w:hAnsiTheme="minorHAnsi" w:cstheme="minorHAnsi"/>
        <w:szCs w:val="20"/>
        <w:lang w:val="en-US"/>
      </w:rPr>
      <w:t xml:space="preserve"> – </w:t>
    </w:r>
    <w:r w:rsidR="00A220B9">
      <w:rPr>
        <w:rFonts w:asciiTheme="minorHAnsi" w:hAnsiTheme="minorHAnsi" w:cstheme="minorHAnsi"/>
        <w:szCs w:val="20"/>
        <w:lang w:val="en-US"/>
      </w:rPr>
      <w:t xml:space="preserve">Part </w:t>
    </w:r>
    <w:r w:rsidR="00DF1D6B">
      <w:rPr>
        <w:rFonts w:asciiTheme="minorHAnsi" w:hAnsiTheme="minorHAnsi" w:cstheme="minorHAnsi"/>
        <w:szCs w:val="20"/>
        <w:lang w:val="en-US"/>
      </w:rPr>
      <w:t>5</w:t>
    </w:r>
  </w:p>
  <w:p w14:paraId="2D2CEA51" w14:textId="77777777" w:rsidR="006B01DB" w:rsidRPr="005E581E" w:rsidRDefault="006B01DB" w:rsidP="005E28AE">
    <w:pPr>
      <w:pStyle w:val="Header"/>
      <w:rPr>
        <w:rFonts w:asciiTheme="minorHAnsi" w:hAnsiTheme="minorHAnsi" w:cstheme="minorHAnsi"/>
        <w:sz w:val="3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1E5F"/>
    <w:multiLevelType w:val="hybridMultilevel"/>
    <w:tmpl w:val="416C4A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7C4A91CE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791332"/>
    <w:multiLevelType w:val="hybridMultilevel"/>
    <w:tmpl w:val="397E298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B556F"/>
    <w:multiLevelType w:val="hybridMultilevel"/>
    <w:tmpl w:val="87FEA908"/>
    <w:lvl w:ilvl="0" w:tplc="10090017">
      <w:start w:val="1"/>
      <w:numFmt w:val="lowerLetter"/>
      <w:lvlText w:val="%1)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BA77E5"/>
    <w:multiLevelType w:val="hybridMultilevel"/>
    <w:tmpl w:val="DD2EA90C"/>
    <w:lvl w:ilvl="0" w:tplc="8B1896C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0D4CF9"/>
    <w:multiLevelType w:val="hybridMultilevel"/>
    <w:tmpl w:val="1BF03B3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C77255E"/>
    <w:multiLevelType w:val="hybridMultilevel"/>
    <w:tmpl w:val="C0CAB67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5E2174"/>
    <w:multiLevelType w:val="hybridMultilevel"/>
    <w:tmpl w:val="3C8070A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87F67"/>
    <w:multiLevelType w:val="hybridMultilevel"/>
    <w:tmpl w:val="B5EE1C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7B6299D"/>
    <w:multiLevelType w:val="hybridMultilevel"/>
    <w:tmpl w:val="27286F3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1D3498"/>
    <w:multiLevelType w:val="hybridMultilevel"/>
    <w:tmpl w:val="4390606E"/>
    <w:lvl w:ilvl="0" w:tplc="10090017">
      <w:start w:val="1"/>
      <w:numFmt w:val="lowerLetter"/>
      <w:lvlText w:val="%1)"/>
      <w:lvlJc w:val="left"/>
      <w:pPr>
        <w:ind w:left="360" w:hanging="360"/>
      </w:p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>
      <w:start w:val="1"/>
      <w:numFmt w:val="lowerRoman"/>
      <w:lvlText w:val="%3."/>
      <w:lvlJc w:val="right"/>
      <w:pPr>
        <w:ind w:left="1800" w:hanging="180"/>
      </w:pPr>
    </w:lvl>
    <w:lvl w:ilvl="3" w:tplc="1009000F">
      <w:start w:val="1"/>
      <w:numFmt w:val="decimal"/>
      <w:lvlText w:val="%4."/>
      <w:lvlJc w:val="left"/>
      <w:pPr>
        <w:ind w:left="2520" w:hanging="360"/>
      </w:pPr>
    </w:lvl>
    <w:lvl w:ilvl="4" w:tplc="10090019">
      <w:start w:val="1"/>
      <w:numFmt w:val="lowerLetter"/>
      <w:lvlText w:val="%5."/>
      <w:lvlJc w:val="left"/>
      <w:pPr>
        <w:ind w:left="3240" w:hanging="360"/>
      </w:pPr>
    </w:lvl>
    <w:lvl w:ilvl="5" w:tplc="1009001B">
      <w:start w:val="1"/>
      <w:numFmt w:val="lowerRoman"/>
      <w:lvlText w:val="%6."/>
      <w:lvlJc w:val="right"/>
      <w:pPr>
        <w:ind w:left="3960" w:hanging="180"/>
      </w:pPr>
    </w:lvl>
    <w:lvl w:ilvl="6" w:tplc="1009000F">
      <w:start w:val="1"/>
      <w:numFmt w:val="decimal"/>
      <w:lvlText w:val="%7."/>
      <w:lvlJc w:val="left"/>
      <w:pPr>
        <w:ind w:left="4680" w:hanging="360"/>
      </w:pPr>
    </w:lvl>
    <w:lvl w:ilvl="7" w:tplc="10090019">
      <w:start w:val="1"/>
      <w:numFmt w:val="lowerLetter"/>
      <w:lvlText w:val="%8."/>
      <w:lvlJc w:val="left"/>
      <w:pPr>
        <w:ind w:left="5400" w:hanging="360"/>
      </w:pPr>
    </w:lvl>
    <w:lvl w:ilvl="8" w:tplc="1009001B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3F03CE2"/>
    <w:multiLevelType w:val="hybridMultilevel"/>
    <w:tmpl w:val="E46CBE10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6E70135"/>
    <w:multiLevelType w:val="hybridMultilevel"/>
    <w:tmpl w:val="3D2880A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EF61E5"/>
    <w:multiLevelType w:val="hybridMultilevel"/>
    <w:tmpl w:val="945631B8"/>
    <w:lvl w:ilvl="0" w:tplc="EFD2138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BB7496"/>
    <w:multiLevelType w:val="hybridMultilevel"/>
    <w:tmpl w:val="F64679D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E96DB7"/>
    <w:multiLevelType w:val="hybridMultilevel"/>
    <w:tmpl w:val="B9C67ED6"/>
    <w:lvl w:ilvl="0" w:tplc="8B1896C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5E6934"/>
    <w:multiLevelType w:val="hybridMultilevel"/>
    <w:tmpl w:val="3CBC71C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B85895"/>
    <w:multiLevelType w:val="hybridMultilevel"/>
    <w:tmpl w:val="7CB840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8B1896CE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ACB1799"/>
    <w:multiLevelType w:val="hybridMultilevel"/>
    <w:tmpl w:val="1B4EC5FE"/>
    <w:lvl w:ilvl="0" w:tplc="7C4A91C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C340CD"/>
    <w:multiLevelType w:val="hybridMultilevel"/>
    <w:tmpl w:val="5CF0B98C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68919C4"/>
    <w:multiLevelType w:val="hybridMultilevel"/>
    <w:tmpl w:val="0C1E514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4B3274"/>
    <w:multiLevelType w:val="hybridMultilevel"/>
    <w:tmpl w:val="EE56EF62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EFD21388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90015A0"/>
    <w:multiLevelType w:val="hybridMultilevel"/>
    <w:tmpl w:val="AFF00C82"/>
    <w:lvl w:ilvl="0" w:tplc="EFD2138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7D61A1"/>
    <w:multiLevelType w:val="hybridMultilevel"/>
    <w:tmpl w:val="6CE4E5D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724EAE"/>
    <w:multiLevelType w:val="hybridMultilevel"/>
    <w:tmpl w:val="61E63CF6"/>
    <w:lvl w:ilvl="0" w:tplc="3EFCA3A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87B757A"/>
    <w:multiLevelType w:val="hybridMultilevel"/>
    <w:tmpl w:val="F2FEC5C8"/>
    <w:lvl w:ilvl="0" w:tplc="475C137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8E4650"/>
    <w:multiLevelType w:val="hybridMultilevel"/>
    <w:tmpl w:val="7E04025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5D3D99"/>
    <w:multiLevelType w:val="hybridMultilevel"/>
    <w:tmpl w:val="E46CBE10"/>
    <w:lvl w:ilvl="0" w:tplc="10090017">
      <w:start w:val="1"/>
      <w:numFmt w:val="lowerLetter"/>
      <w:lvlText w:val="%1)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3D75D64"/>
    <w:multiLevelType w:val="hybridMultilevel"/>
    <w:tmpl w:val="9D8A64E0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3AF662F4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DF2029E"/>
    <w:multiLevelType w:val="hybridMultilevel"/>
    <w:tmpl w:val="45007972"/>
    <w:lvl w:ilvl="0" w:tplc="7C4A91C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4065537">
    <w:abstractNumId w:val="6"/>
  </w:num>
  <w:num w:numId="2" w16cid:durableId="1934316230">
    <w:abstractNumId w:val="1"/>
  </w:num>
  <w:num w:numId="3" w16cid:durableId="1185090471">
    <w:abstractNumId w:val="22"/>
  </w:num>
  <w:num w:numId="4" w16cid:durableId="786125063">
    <w:abstractNumId w:val="25"/>
  </w:num>
  <w:num w:numId="5" w16cid:durableId="417410984">
    <w:abstractNumId w:val="19"/>
  </w:num>
  <w:num w:numId="6" w16cid:durableId="915943992">
    <w:abstractNumId w:val="13"/>
  </w:num>
  <w:num w:numId="7" w16cid:durableId="1947344587">
    <w:abstractNumId w:val="8"/>
  </w:num>
  <w:num w:numId="8" w16cid:durableId="1801722732">
    <w:abstractNumId w:val="5"/>
  </w:num>
  <w:num w:numId="9" w16cid:durableId="1420175921">
    <w:abstractNumId w:val="15"/>
  </w:num>
  <w:num w:numId="10" w16cid:durableId="293559221">
    <w:abstractNumId w:val="0"/>
  </w:num>
  <w:num w:numId="11" w16cid:durableId="1610550230">
    <w:abstractNumId w:val="17"/>
  </w:num>
  <w:num w:numId="12" w16cid:durableId="88891452">
    <w:abstractNumId w:val="28"/>
  </w:num>
  <w:num w:numId="13" w16cid:durableId="995719896">
    <w:abstractNumId w:val="4"/>
  </w:num>
  <w:num w:numId="14" w16cid:durableId="176190816">
    <w:abstractNumId w:val="11"/>
  </w:num>
  <w:num w:numId="15" w16cid:durableId="1773358003">
    <w:abstractNumId w:val="26"/>
  </w:num>
  <w:num w:numId="16" w16cid:durableId="404913244">
    <w:abstractNumId w:val="27"/>
  </w:num>
  <w:num w:numId="17" w16cid:durableId="2099446156">
    <w:abstractNumId w:val="10"/>
  </w:num>
  <w:num w:numId="18" w16cid:durableId="1183206827">
    <w:abstractNumId w:val="23"/>
  </w:num>
  <w:num w:numId="19" w16cid:durableId="1571884068">
    <w:abstractNumId w:val="20"/>
  </w:num>
  <w:num w:numId="20" w16cid:durableId="1344013794">
    <w:abstractNumId w:val="21"/>
  </w:num>
  <w:num w:numId="21" w16cid:durableId="410737164">
    <w:abstractNumId w:val="12"/>
  </w:num>
  <w:num w:numId="22" w16cid:durableId="750394888">
    <w:abstractNumId w:val="18"/>
  </w:num>
  <w:num w:numId="23" w16cid:durableId="734595835">
    <w:abstractNumId w:val="2"/>
  </w:num>
  <w:num w:numId="24" w16cid:durableId="582879277">
    <w:abstractNumId w:val="24"/>
  </w:num>
  <w:num w:numId="25" w16cid:durableId="1658342861">
    <w:abstractNumId w:val="9"/>
  </w:num>
  <w:num w:numId="26" w16cid:durableId="804852707">
    <w:abstractNumId w:val="16"/>
  </w:num>
  <w:num w:numId="27" w16cid:durableId="116727750">
    <w:abstractNumId w:val="3"/>
  </w:num>
  <w:num w:numId="28" w16cid:durableId="2095589104">
    <w:abstractNumId w:val="7"/>
  </w:num>
  <w:num w:numId="29" w16cid:durableId="968126923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E41"/>
    <w:rsid w:val="00000072"/>
    <w:rsid w:val="00003076"/>
    <w:rsid w:val="00003F8E"/>
    <w:rsid w:val="0001039B"/>
    <w:rsid w:val="00010DEB"/>
    <w:rsid w:val="00013F51"/>
    <w:rsid w:val="00015E03"/>
    <w:rsid w:val="000226E8"/>
    <w:rsid w:val="00023660"/>
    <w:rsid w:val="00024684"/>
    <w:rsid w:val="00027F54"/>
    <w:rsid w:val="000308C1"/>
    <w:rsid w:val="00030E47"/>
    <w:rsid w:val="0003148E"/>
    <w:rsid w:val="000330A8"/>
    <w:rsid w:val="00033205"/>
    <w:rsid w:val="000332E4"/>
    <w:rsid w:val="00035EA8"/>
    <w:rsid w:val="00040FBA"/>
    <w:rsid w:val="00043415"/>
    <w:rsid w:val="00043DAB"/>
    <w:rsid w:val="0004654B"/>
    <w:rsid w:val="00047CBF"/>
    <w:rsid w:val="00047FFA"/>
    <w:rsid w:val="00054765"/>
    <w:rsid w:val="000566D4"/>
    <w:rsid w:val="00056FD0"/>
    <w:rsid w:val="00072A73"/>
    <w:rsid w:val="00074F5E"/>
    <w:rsid w:val="00076013"/>
    <w:rsid w:val="00077319"/>
    <w:rsid w:val="00083608"/>
    <w:rsid w:val="00085FBC"/>
    <w:rsid w:val="00090E40"/>
    <w:rsid w:val="000917DC"/>
    <w:rsid w:val="000A0CE1"/>
    <w:rsid w:val="000A1746"/>
    <w:rsid w:val="000A2654"/>
    <w:rsid w:val="000A2BA6"/>
    <w:rsid w:val="000A569D"/>
    <w:rsid w:val="000A6621"/>
    <w:rsid w:val="000C7BA2"/>
    <w:rsid w:val="000D12E9"/>
    <w:rsid w:val="000D1B63"/>
    <w:rsid w:val="000D2AD9"/>
    <w:rsid w:val="000D4DA2"/>
    <w:rsid w:val="000D51AF"/>
    <w:rsid w:val="000D7BAC"/>
    <w:rsid w:val="000E129E"/>
    <w:rsid w:val="000E17BF"/>
    <w:rsid w:val="000E403E"/>
    <w:rsid w:val="000E5090"/>
    <w:rsid w:val="000E5964"/>
    <w:rsid w:val="000F01B7"/>
    <w:rsid w:val="000F1410"/>
    <w:rsid w:val="000F23C2"/>
    <w:rsid w:val="000F31BC"/>
    <w:rsid w:val="000F5B89"/>
    <w:rsid w:val="000F61A6"/>
    <w:rsid w:val="000F77B2"/>
    <w:rsid w:val="00101A87"/>
    <w:rsid w:val="00103D1F"/>
    <w:rsid w:val="0010445F"/>
    <w:rsid w:val="001114F7"/>
    <w:rsid w:val="001127BF"/>
    <w:rsid w:val="00112ACA"/>
    <w:rsid w:val="00125FA4"/>
    <w:rsid w:val="00125FDB"/>
    <w:rsid w:val="00132036"/>
    <w:rsid w:val="0013429F"/>
    <w:rsid w:val="001356B0"/>
    <w:rsid w:val="00135964"/>
    <w:rsid w:val="00135CCE"/>
    <w:rsid w:val="00137148"/>
    <w:rsid w:val="0013726C"/>
    <w:rsid w:val="00141181"/>
    <w:rsid w:val="00142156"/>
    <w:rsid w:val="00144CA2"/>
    <w:rsid w:val="001457A9"/>
    <w:rsid w:val="001459CB"/>
    <w:rsid w:val="001460AD"/>
    <w:rsid w:val="001512DB"/>
    <w:rsid w:val="00152CE9"/>
    <w:rsid w:val="00154A4A"/>
    <w:rsid w:val="001646E2"/>
    <w:rsid w:val="001704F2"/>
    <w:rsid w:val="0017274E"/>
    <w:rsid w:val="00172BA4"/>
    <w:rsid w:val="00172D5C"/>
    <w:rsid w:val="00176878"/>
    <w:rsid w:val="00176FD1"/>
    <w:rsid w:val="00182976"/>
    <w:rsid w:val="00184A14"/>
    <w:rsid w:val="00187458"/>
    <w:rsid w:val="001901E3"/>
    <w:rsid w:val="00190C32"/>
    <w:rsid w:val="00191F92"/>
    <w:rsid w:val="00196B83"/>
    <w:rsid w:val="0019762E"/>
    <w:rsid w:val="001A1449"/>
    <w:rsid w:val="001A1652"/>
    <w:rsid w:val="001A2C58"/>
    <w:rsid w:val="001A3E79"/>
    <w:rsid w:val="001A598C"/>
    <w:rsid w:val="001A6A67"/>
    <w:rsid w:val="001A7F86"/>
    <w:rsid w:val="001B3589"/>
    <w:rsid w:val="001B48AF"/>
    <w:rsid w:val="001B5246"/>
    <w:rsid w:val="001B5AE8"/>
    <w:rsid w:val="001C3644"/>
    <w:rsid w:val="001C5CF6"/>
    <w:rsid w:val="001C7F38"/>
    <w:rsid w:val="001D1353"/>
    <w:rsid w:val="001D139D"/>
    <w:rsid w:val="001D249B"/>
    <w:rsid w:val="001D35F9"/>
    <w:rsid w:val="001D60CC"/>
    <w:rsid w:val="001E24E9"/>
    <w:rsid w:val="001E29D7"/>
    <w:rsid w:val="001E3837"/>
    <w:rsid w:val="001E400C"/>
    <w:rsid w:val="001E60BF"/>
    <w:rsid w:val="001E68D6"/>
    <w:rsid w:val="001E7426"/>
    <w:rsid w:val="001E78F2"/>
    <w:rsid w:val="001F23C7"/>
    <w:rsid w:val="001F74E0"/>
    <w:rsid w:val="00200B8F"/>
    <w:rsid w:val="002014F2"/>
    <w:rsid w:val="00205703"/>
    <w:rsid w:val="00211572"/>
    <w:rsid w:val="00211F20"/>
    <w:rsid w:val="002120D0"/>
    <w:rsid w:val="00212468"/>
    <w:rsid w:val="0021492F"/>
    <w:rsid w:val="00214E15"/>
    <w:rsid w:val="00215A13"/>
    <w:rsid w:val="00220915"/>
    <w:rsid w:val="0022142A"/>
    <w:rsid w:val="0022236B"/>
    <w:rsid w:val="0022279A"/>
    <w:rsid w:val="002240DC"/>
    <w:rsid w:val="002264A4"/>
    <w:rsid w:val="00226DCC"/>
    <w:rsid w:val="002331BE"/>
    <w:rsid w:val="00237F73"/>
    <w:rsid w:val="00241BC9"/>
    <w:rsid w:val="00246EA9"/>
    <w:rsid w:val="00247302"/>
    <w:rsid w:val="00252105"/>
    <w:rsid w:val="00256F74"/>
    <w:rsid w:val="0026203A"/>
    <w:rsid w:val="00262151"/>
    <w:rsid w:val="002628A0"/>
    <w:rsid w:val="002633BB"/>
    <w:rsid w:val="00271D99"/>
    <w:rsid w:val="002759A1"/>
    <w:rsid w:val="00277ED0"/>
    <w:rsid w:val="002819DB"/>
    <w:rsid w:val="00281A0F"/>
    <w:rsid w:val="00282ED4"/>
    <w:rsid w:val="002838CA"/>
    <w:rsid w:val="00284F5D"/>
    <w:rsid w:val="0028527B"/>
    <w:rsid w:val="00285FEA"/>
    <w:rsid w:val="00297A34"/>
    <w:rsid w:val="002A2B6F"/>
    <w:rsid w:val="002A5377"/>
    <w:rsid w:val="002A6252"/>
    <w:rsid w:val="002B11F2"/>
    <w:rsid w:val="002B1E7A"/>
    <w:rsid w:val="002B2985"/>
    <w:rsid w:val="002B40EC"/>
    <w:rsid w:val="002B67CB"/>
    <w:rsid w:val="002B6F20"/>
    <w:rsid w:val="002C1985"/>
    <w:rsid w:val="002C226D"/>
    <w:rsid w:val="002C4FB0"/>
    <w:rsid w:val="002C52BD"/>
    <w:rsid w:val="002C7492"/>
    <w:rsid w:val="002C770D"/>
    <w:rsid w:val="002C77B2"/>
    <w:rsid w:val="002D2AA4"/>
    <w:rsid w:val="002D329C"/>
    <w:rsid w:val="002D50CF"/>
    <w:rsid w:val="002D5EF5"/>
    <w:rsid w:val="002E0766"/>
    <w:rsid w:val="002E078C"/>
    <w:rsid w:val="002E21FA"/>
    <w:rsid w:val="002E42EC"/>
    <w:rsid w:val="002E7441"/>
    <w:rsid w:val="002F00AE"/>
    <w:rsid w:val="002F02E6"/>
    <w:rsid w:val="002F15D8"/>
    <w:rsid w:val="002F22AE"/>
    <w:rsid w:val="003006D6"/>
    <w:rsid w:val="00303137"/>
    <w:rsid w:val="00305C08"/>
    <w:rsid w:val="00311072"/>
    <w:rsid w:val="00313F7B"/>
    <w:rsid w:val="00316FCC"/>
    <w:rsid w:val="00323B48"/>
    <w:rsid w:val="003273CF"/>
    <w:rsid w:val="00331975"/>
    <w:rsid w:val="0033279B"/>
    <w:rsid w:val="00335DD4"/>
    <w:rsid w:val="00340D5B"/>
    <w:rsid w:val="00341FB3"/>
    <w:rsid w:val="00342835"/>
    <w:rsid w:val="003463CA"/>
    <w:rsid w:val="00354A52"/>
    <w:rsid w:val="00354DE7"/>
    <w:rsid w:val="00360729"/>
    <w:rsid w:val="00361117"/>
    <w:rsid w:val="00362457"/>
    <w:rsid w:val="003625AD"/>
    <w:rsid w:val="003637FC"/>
    <w:rsid w:val="003647B5"/>
    <w:rsid w:val="003653CC"/>
    <w:rsid w:val="003667F3"/>
    <w:rsid w:val="00380F65"/>
    <w:rsid w:val="003815C5"/>
    <w:rsid w:val="00382B58"/>
    <w:rsid w:val="00383246"/>
    <w:rsid w:val="003836F6"/>
    <w:rsid w:val="00385ACA"/>
    <w:rsid w:val="00387E06"/>
    <w:rsid w:val="00391D16"/>
    <w:rsid w:val="0039410D"/>
    <w:rsid w:val="003A7998"/>
    <w:rsid w:val="003B12CB"/>
    <w:rsid w:val="003B56EA"/>
    <w:rsid w:val="003B669A"/>
    <w:rsid w:val="003B7716"/>
    <w:rsid w:val="003B7911"/>
    <w:rsid w:val="003C0DE3"/>
    <w:rsid w:val="003C1A9E"/>
    <w:rsid w:val="003D2AB2"/>
    <w:rsid w:val="003D49EB"/>
    <w:rsid w:val="003D6BDB"/>
    <w:rsid w:val="003E39E5"/>
    <w:rsid w:val="003E4858"/>
    <w:rsid w:val="003E51CE"/>
    <w:rsid w:val="003F0A92"/>
    <w:rsid w:val="003F2C0B"/>
    <w:rsid w:val="003F3E9B"/>
    <w:rsid w:val="003F4857"/>
    <w:rsid w:val="00402171"/>
    <w:rsid w:val="004040E7"/>
    <w:rsid w:val="004049CC"/>
    <w:rsid w:val="00405A53"/>
    <w:rsid w:val="0040632C"/>
    <w:rsid w:val="00414127"/>
    <w:rsid w:val="00421481"/>
    <w:rsid w:val="00421911"/>
    <w:rsid w:val="0042704C"/>
    <w:rsid w:val="00427EAC"/>
    <w:rsid w:val="004315B3"/>
    <w:rsid w:val="00432116"/>
    <w:rsid w:val="0043422F"/>
    <w:rsid w:val="004357CD"/>
    <w:rsid w:val="00436DF4"/>
    <w:rsid w:val="004418A2"/>
    <w:rsid w:val="004420E8"/>
    <w:rsid w:val="00442A86"/>
    <w:rsid w:val="00445A65"/>
    <w:rsid w:val="0045184B"/>
    <w:rsid w:val="00452357"/>
    <w:rsid w:val="0045317E"/>
    <w:rsid w:val="00454066"/>
    <w:rsid w:val="00460271"/>
    <w:rsid w:val="004635B0"/>
    <w:rsid w:val="00466391"/>
    <w:rsid w:val="00466A4C"/>
    <w:rsid w:val="0046763D"/>
    <w:rsid w:val="00470E41"/>
    <w:rsid w:val="0047189B"/>
    <w:rsid w:val="00472076"/>
    <w:rsid w:val="004753DC"/>
    <w:rsid w:val="0047616D"/>
    <w:rsid w:val="004800E2"/>
    <w:rsid w:val="0048563A"/>
    <w:rsid w:val="00485662"/>
    <w:rsid w:val="004857D1"/>
    <w:rsid w:val="00486033"/>
    <w:rsid w:val="00487E46"/>
    <w:rsid w:val="00494D31"/>
    <w:rsid w:val="004A4853"/>
    <w:rsid w:val="004A59D4"/>
    <w:rsid w:val="004A7C93"/>
    <w:rsid w:val="004B32AE"/>
    <w:rsid w:val="004B5127"/>
    <w:rsid w:val="004B66A0"/>
    <w:rsid w:val="004B739F"/>
    <w:rsid w:val="004C0B83"/>
    <w:rsid w:val="004C1321"/>
    <w:rsid w:val="004C232D"/>
    <w:rsid w:val="004D05BA"/>
    <w:rsid w:val="004D1DAF"/>
    <w:rsid w:val="004D62B1"/>
    <w:rsid w:val="004D66F1"/>
    <w:rsid w:val="004E16D5"/>
    <w:rsid w:val="004F40B3"/>
    <w:rsid w:val="00500C94"/>
    <w:rsid w:val="005202ED"/>
    <w:rsid w:val="0052050E"/>
    <w:rsid w:val="0052121A"/>
    <w:rsid w:val="005255F0"/>
    <w:rsid w:val="00526713"/>
    <w:rsid w:val="0052681B"/>
    <w:rsid w:val="00535AF7"/>
    <w:rsid w:val="00535E4D"/>
    <w:rsid w:val="00536FE5"/>
    <w:rsid w:val="00541D8D"/>
    <w:rsid w:val="00545A72"/>
    <w:rsid w:val="00547CDC"/>
    <w:rsid w:val="005507DF"/>
    <w:rsid w:val="00550F0B"/>
    <w:rsid w:val="005513C2"/>
    <w:rsid w:val="00553E78"/>
    <w:rsid w:val="00557064"/>
    <w:rsid w:val="00560C24"/>
    <w:rsid w:val="00562CA6"/>
    <w:rsid w:val="00562F78"/>
    <w:rsid w:val="0056666D"/>
    <w:rsid w:val="00567B69"/>
    <w:rsid w:val="005743B7"/>
    <w:rsid w:val="005746DC"/>
    <w:rsid w:val="005748A9"/>
    <w:rsid w:val="005757B2"/>
    <w:rsid w:val="00580518"/>
    <w:rsid w:val="00584A76"/>
    <w:rsid w:val="00584C1D"/>
    <w:rsid w:val="0058582F"/>
    <w:rsid w:val="00585F32"/>
    <w:rsid w:val="005932CC"/>
    <w:rsid w:val="00594D78"/>
    <w:rsid w:val="00596550"/>
    <w:rsid w:val="005A1DB7"/>
    <w:rsid w:val="005A73B5"/>
    <w:rsid w:val="005A78D8"/>
    <w:rsid w:val="005B1D6C"/>
    <w:rsid w:val="005B3436"/>
    <w:rsid w:val="005B4AB3"/>
    <w:rsid w:val="005B540B"/>
    <w:rsid w:val="005D0D27"/>
    <w:rsid w:val="005D16D1"/>
    <w:rsid w:val="005D206E"/>
    <w:rsid w:val="005D42C1"/>
    <w:rsid w:val="005D4E3D"/>
    <w:rsid w:val="005D57EF"/>
    <w:rsid w:val="005D63F0"/>
    <w:rsid w:val="005D655A"/>
    <w:rsid w:val="005D6674"/>
    <w:rsid w:val="005E28AE"/>
    <w:rsid w:val="005E2967"/>
    <w:rsid w:val="005E3E67"/>
    <w:rsid w:val="005E581E"/>
    <w:rsid w:val="005E794F"/>
    <w:rsid w:val="005F062B"/>
    <w:rsid w:val="005F18F8"/>
    <w:rsid w:val="00600A2C"/>
    <w:rsid w:val="00600A75"/>
    <w:rsid w:val="0060312C"/>
    <w:rsid w:val="006042A0"/>
    <w:rsid w:val="00604C95"/>
    <w:rsid w:val="00612FF2"/>
    <w:rsid w:val="0062320E"/>
    <w:rsid w:val="00627B86"/>
    <w:rsid w:val="00631996"/>
    <w:rsid w:val="00634BEE"/>
    <w:rsid w:val="00634C5C"/>
    <w:rsid w:val="00634FA1"/>
    <w:rsid w:val="006419F9"/>
    <w:rsid w:val="00641CBA"/>
    <w:rsid w:val="00642741"/>
    <w:rsid w:val="00643452"/>
    <w:rsid w:val="00651F7F"/>
    <w:rsid w:val="00657943"/>
    <w:rsid w:val="00663DAC"/>
    <w:rsid w:val="00671E7F"/>
    <w:rsid w:val="0067267C"/>
    <w:rsid w:val="006733AC"/>
    <w:rsid w:val="0067748E"/>
    <w:rsid w:val="00680BBD"/>
    <w:rsid w:val="00680DAF"/>
    <w:rsid w:val="00684C15"/>
    <w:rsid w:val="006907D5"/>
    <w:rsid w:val="00692ACF"/>
    <w:rsid w:val="00693E0E"/>
    <w:rsid w:val="006960EE"/>
    <w:rsid w:val="006971B7"/>
    <w:rsid w:val="006A10F2"/>
    <w:rsid w:val="006A2F8A"/>
    <w:rsid w:val="006A35BF"/>
    <w:rsid w:val="006A4D98"/>
    <w:rsid w:val="006A574B"/>
    <w:rsid w:val="006B01DB"/>
    <w:rsid w:val="006B3293"/>
    <w:rsid w:val="006B348C"/>
    <w:rsid w:val="006B4F64"/>
    <w:rsid w:val="006B5A14"/>
    <w:rsid w:val="006C1FBB"/>
    <w:rsid w:val="006C46F1"/>
    <w:rsid w:val="006C5574"/>
    <w:rsid w:val="006D15FE"/>
    <w:rsid w:val="006D247F"/>
    <w:rsid w:val="006D26E3"/>
    <w:rsid w:val="006D3416"/>
    <w:rsid w:val="006D769F"/>
    <w:rsid w:val="006E03E2"/>
    <w:rsid w:val="006E2A56"/>
    <w:rsid w:val="006E37A6"/>
    <w:rsid w:val="006E5F4F"/>
    <w:rsid w:val="006F1011"/>
    <w:rsid w:val="006F46EF"/>
    <w:rsid w:val="006F6B1B"/>
    <w:rsid w:val="006F7CA6"/>
    <w:rsid w:val="00700595"/>
    <w:rsid w:val="00703445"/>
    <w:rsid w:val="00707773"/>
    <w:rsid w:val="0071339F"/>
    <w:rsid w:val="007201D6"/>
    <w:rsid w:val="00720B61"/>
    <w:rsid w:val="00723CD9"/>
    <w:rsid w:val="00727D5B"/>
    <w:rsid w:val="00730165"/>
    <w:rsid w:val="007312A8"/>
    <w:rsid w:val="007323C4"/>
    <w:rsid w:val="00734D7E"/>
    <w:rsid w:val="00734E2F"/>
    <w:rsid w:val="007364FB"/>
    <w:rsid w:val="00736AC3"/>
    <w:rsid w:val="00737092"/>
    <w:rsid w:val="0074005E"/>
    <w:rsid w:val="00740AE4"/>
    <w:rsid w:val="0074276C"/>
    <w:rsid w:val="00745E43"/>
    <w:rsid w:val="00750033"/>
    <w:rsid w:val="00753B12"/>
    <w:rsid w:val="00753D01"/>
    <w:rsid w:val="007542E5"/>
    <w:rsid w:val="0075578A"/>
    <w:rsid w:val="00757A21"/>
    <w:rsid w:val="0077020B"/>
    <w:rsid w:val="007705B8"/>
    <w:rsid w:val="007717B1"/>
    <w:rsid w:val="00775013"/>
    <w:rsid w:val="00776360"/>
    <w:rsid w:val="00782687"/>
    <w:rsid w:val="00782FF3"/>
    <w:rsid w:val="007836C0"/>
    <w:rsid w:val="00784D38"/>
    <w:rsid w:val="007859AC"/>
    <w:rsid w:val="00787216"/>
    <w:rsid w:val="00791FD3"/>
    <w:rsid w:val="007A035E"/>
    <w:rsid w:val="007A52E0"/>
    <w:rsid w:val="007A6C48"/>
    <w:rsid w:val="007A73B8"/>
    <w:rsid w:val="007B185A"/>
    <w:rsid w:val="007B2912"/>
    <w:rsid w:val="007B4633"/>
    <w:rsid w:val="007B6A28"/>
    <w:rsid w:val="007C205F"/>
    <w:rsid w:val="007C56AB"/>
    <w:rsid w:val="007D25EE"/>
    <w:rsid w:val="007D3CFA"/>
    <w:rsid w:val="007D4129"/>
    <w:rsid w:val="007D6901"/>
    <w:rsid w:val="007E1348"/>
    <w:rsid w:val="007E4412"/>
    <w:rsid w:val="007E4C73"/>
    <w:rsid w:val="007E749F"/>
    <w:rsid w:val="007F03A3"/>
    <w:rsid w:val="007F1901"/>
    <w:rsid w:val="007F6301"/>
    <w:rsid w:val="007F72AB"/>
    <w:rsid w:val="00801048"/>
    <w:rsid w:val="00802BC5"/>
    <w:rsid w:val="00802C64"/>
    <w:rsid w:val="008053EE"/>
    <w:rsid w:val="00811638"/>
    <w:rsid w:val="00812559"/>
    <w:rsid w:val="008125B7"/>
    <w:rsid w:val="008158C0"/>
    <w:rsid w:val="00820655"/>
    <w:rsid w:val="00822A9C"/>
    <w:rsid w:val="0082398A"/>
    <w:rsid w:val="008251AB"/>
    <w:rsid w:val="00825BE9"/>
    <w:rsid w:val="00825D4A"/>
    <w:rsid w:val="00825F91"/>
    <w:rsid w:val="008264D8"/>
    <w:rsid w:val="00827382"/>
    <w:rsid w:val="0083078E"/>
    <w:rsid w:val="00832A6D"/>
    <w:rsid w:val="00833070"/>
    <w:rsid w:val="00833179"/>
    <w:rsid w:val="00835254"/>
    <w:rsid w:val="00835693"/>
    <w:rsid w:val="00837778"/>
    <w:rsid w:val="00840ADA"/>
    <w:rsid w:val="00841F0E"/>
    <w:rsid w:val="00842783"/>
    <w:rsid w:val="00846D32"/>
    <w:rsid w:val="0085160D"/>
    <w:rsid w:val="00851BCF"/>
    <w:rsid w:val="00852594"/>
    <w:rsid w:val="00852E8C"/>
    <w:rsid w:val="00853685"/>
    <w:rsid w:val="008602D9"/>
    <w:rsid w:val="0086040B"/>
    <w:rsid w:val="00861970"/>
    <w:rsid w:val="00863F0E"/>
    <w:rsid w:val="00873DF3"/>
    <w:rsid w:val="00877FE6"/>
    <w:rsid w:val="00881145"/>
    <w:rsid w:val="00885611"/>
    <w:rsid w:val="008856DE"/>
    <w:rsid w:val="00886807"/>
    <w:rsid w:val="008874FE"/>
    <w:rsid w:val="0089086C"/>
    <w:rsid w:val="00893223"/>
    <w:rsid w:val="008978F2"/>
    <w:rsid w:val="00897C7D"/>
    <w:rsid w:val="008A0053"/>
    <w:rsid w:val="008A2A3B"/>
    <w:rsid w:val="008A32AA"/>
    <w:rsid w:val="008A498C"/>
    <w:rsid w:val="008A5C60"/>
    <w:rsid w:val="008A6328"/>
    <w:rsid w:val="008B111C"/>
    <w:rsid w:val="008B1230"/>
    <w:rsid w:val="008B1803"/>
    <w:rsid w:val="008B28F4"/>
    <w:rsid w:val="008B38BE"/>
    <w:rsid w:val="008B4A01"/>
    <w:rsid w:val="008B77A9"/>
    <w:rsid w:val="008C24C8"/>
    <w:rsid w:val="008C3075"/>
    <w:rsid w:val="008E1BF8"/>
    <w:rsid w:val="008E646C"/>
    <w:rsid w:val="008F1D27"/>
    <w:rsid w:val="008F24C1"/>
    <w:rsid w:val="00900DBB"/>
    <w:rsid w:val="009028B5"/>
    <w:rsid w:val="0090492B"/>
    <w:rsid w:val="0090628A"/>
    <w:rsid w:val="00906971"/>
    <w:rsid w:val="00913E05"/>
    <w:rsid w:val="00915E3E"/>
    <w:rsid w:val="00920EB7"/>
    <w:rsid w:val="00923756"/>
    <w:rsid w:val="00924DC1"/>
    <w:rsid w:val="00927271"/>
    <w:rsid w:val="0092762C"/>
    <w:rsid w:val="00930E8F"/>
    <w:rsid w:val="00933A9A"/>
    <w:rsid w:val="00934EA4"/>
    <w:rsid w:val="0094045D"/>
    <w:rsid w:val="009448D5"/>
    <w:rsid w:val="0094579A"/>
    <w:rsid w:val="00946780"/>
    <w:rsid w:val="00961BBF"/>
    <w:rsid w:val="00965342"/>
    <w:rsid w:val="00971319"/>
    <w:rsid w:val="009715BB"/>
    <w:rsid w:val="00974C57"/>
    <w:rsid w:val="009758B8"/>
    <w:rsid w:val="0097628D"/>
    <w:rsid w:val="00976AFB"/>
    <w:rsid w:val="00984F87"/>
    <w:rsid w:val="009851B5"/>
    <w:rsid w:val="009859F5"/>
    <w:rsid w:val="0099054E"/>
    <w:rsid w:val="009929E6"/>
    <w:rsid w:val="00992F36"/>
    <w:rsid w:val="009940C0"/>
    <w:rsid w:val="00994C47"/>
    <w:rsid w:val="00995453"/>
    <w:rsid w:val="009A060F"/>
    <w:rsid w:val="009B12FD"/>
    <w:rsid w:val="009B5AB1"/>
    <w:rsid w:val="009C141D"/>
    <w:rsid w:val="009C4078"/>
    <w:rsid w:val="009C5093"/>
    <w:rsid w:val="009C602E"/>
    <w:rsid w:val="009C6353"/>
    <w:rsid w:val="009C76A0"/>
    <w:rsid w:val="009D0CB5"/>
    <w:rsid w:val="009D69A1"/>
    <w:rsid w:val="009E03EC"/>
    <w:rsid w:val="009E5E59"/>
    <w:rsid w:val="009F0898"/>
    <w:rsid w:val="009F2517"/>
    <w:rsid w:val="009F356B"/>
    <w:rsid w:val="009F64CD"/>
    <w:rsid w:val="00A01424"/>
    <w:rsid w:val="00A02885"/>
    <w:rsid w:val="00A038AA"/>
    <w:rsid w:val="00A038D9"/>
    <w:rsid w:val="00A03EB6"/>
    <w:rsid w:val="00A05FFA"/>
    <w:rsid w:val="00A072EA"/>
    <w:rsid w:val="00A12267"/>
    <w:rsid w:val="00A14FDC"/>
    <w:rsid w:val="00A17F72"/>
    <w:rsid w:val="00A220B9"/>
    <w:rsid w:val="00A256DC"/>
    <w:rsid w:val="00A278A4"/>
    <w:rsid w:val="00A27DB7"/>
    <w:rsid w:val="00A31E82"/>
    <w:rsid w:val="00A3331A"/>
    <w:rsid w:val="00A33A77"/>
    <w:rsid w:val="00A34658"/>
    <w:rsid w:val="00A34AB9"/>
    <w:rsid w:val="00A35395"/>
    <w:rsid w:val="00A36333"/>
    <w:rsid w:val="00A376D2"/>
    <w:rsid w:val="00A41D4A"/>
    <w:rsid w:val="00A41F88"/>
    <w:rsid w:val="00A440DE"/>
    <w:rsid w:val="00A509DC"/>
    <w:rsid w:val="00A54472"/>
    <w:rsid w:val="00A557A9"/>
    <w:rsid w:val="00A56068"/>
    <w:rsid w:val="00A564AE"/>
    <w:rsid w:val="00A60840"/>
    <w:rsid w:val="00A66CB4"/>
    <w:rsid w:val="00A72046"/>
    <w:rsid w:val="00A754F0"/>
    <w:rsid w:val="00A776CC"/>
    <w:rsid w:val="00A80DCD"/>
    <w:rsid w:val="00A82B63"/>
    <w:rsid w:val="00A8552F"/>
    <w:rsid w:val="00A9200C"/>
    <w:rsid w:val="00A93320"/>
    <w:rsid w:val="00A937DF"/>
    <w:rsid w:val="00A955A9"/>
    <w:rsid w:val="00A95819"/>
    <w:rsid w:val="00A968BE"/>
    <w:rsid w:val="00AA4017"/>
    <w:rsid w:val="00AA6837"/>
    <w:rsid w:val="00AB1A41"/>
    <w:rsid w:val="00AB3D3C"/>
    <w:rsid w:val="00AB5480"/>
    <w:rsid w:val="00AB584A"/>
    <w:rsid w:val="00AB785B"/>
    <w:rsid w:val="00AC0C24"/>
    <w:rsid w:val="00AC1137"/>
    <w:rsid w:val="00AC1197"/>
    <w:rsid w:val="00AC78D9"/>
    <w:rsid w:val="00AD3237"/>
    <w:rsid w:val="00AD349E"/>
    <w:rsid w:val="00AD3A9E"/>
    <w:rsid w:val="00AD60B1"/>
    <w:rsid w:val="00AD6872"/>
    <w:rsid w:val="00AD7CD2"/>
    <w:rsid w:val="00AE1A15"/>
    <w:rsid w:val="00AE3BE9"/>
    <w:rsid w:val="00AF0B0E"/>
    <w:rsid w:val="00B0054E"/>
    <w:rsid w:val="00B01599"/>
    <w:rsid w:val="00B04C8B"/>
    <w:rsid w:val="00B05DF1"/>
    <w:rsid w:val="00B07297"/>
    <w:rsid w:val="00B07CAC"/>
    <w:rsid w:val="00B10617"/>
    <w:rsid w:val="00B125FF"/>
    <w:rsid w:val="00B141BD"/>
    <w:rsid w:val="00B2334A"/>
    <w:rsid w:val="00B24A18"/>
    <w:rsid w:val="00B260F8"/>
    <w:rsid w:val="00B26208"/>
    <w:rsid w:val="00B2677C"/>
    <w:rsid w:val="00B317E5"/>
    <w:rsid w:val="00B33927"/>
    <w:rsid w:val="00B34B7F"/>
    <w:rsid w:val="00B35B61"/>
    <w:rsid w:val="00B40FFC"/>
    <w:rsid w:val="00B52A49"/>
    <w:rsid w:val="00B5342B"/>
    <w:rsid w:val="00B566F2"/>
    <w:rsid w:val="00B57F18"/>
    <w:rsid w:val="00B619CB"/>
    <w:rsid w:val="00B61D5B"/>
    <w:rsid w:val="00B66D45"/>
    <w:rsid w:val="00B70096"/>
    <w:rsid w:val="00B703C3"/>
    <w:rsid w:val="00B72617"/>
    <w:rsid w:val="00B73575"/>
    <w:rsid w:val="00B74C5E"/>
    <w:rsid w:val="00B750CF"/>
    <w:rsid w:val="00B77C89"/>
    <w:rsid w:val="00B86633"/>
    <w:rsid w:val="00B95541"/>
    <w:rsid w:val="00B9613F"/>
    <w:rsid w:val="00B96455"/>
    <w:rsid w:val="00B9649B"/>
    <w:rsid w:val="00BA5C9D"/>
    <w:rsid w:val="00BA6F50"/>
    <w:rsid w:val="00BB325F"/>
    <w:rsid w:val="00BB6586"/>
    <w:rsid w:val="00BC2915"/>
    <w:rsid w:val="00BC4828"/>
    <w:rsid w:val="00BC6061"/>
    <w:rsid w:val="00BD0591"/>
    <w:rsid w:val="00BD05A1"/>
    <w:rsid w:val="00BD3364"/>
    <w:rsid w:val="00BD4A16"/>
    <w:rsid w:val="00BD5CAC"/>
    <w:rsid w:val="00BD6BC5"/>
    <w:rsid w:val="00BE1051"/>
    <w:rsid w:val="00BE50AE"/>
    <w:rsid w:val="00BF075C"/>
    <w:rsid w:val="00BF19CB"/>
    <w:rsid w:val="00BF282A"/>
    <w:rsid w:val="00BF29CD"/>
    <w:rsid w:val="00BF3346"/>
    <w:rsid w:val="00BF5318"/>
    <w:rsid w:val="00BF5784"/>
    <w:rsid w:val="00BF57C6"/>
    <w:rsid w:val="00BF71EF"/>
    <w:rsid w:val="00C005D7"/>
    <w:rsid w:val="00C006B1"/>
    <w:rsid w:val="00C01813"/>
    <w:rsid w:val="00C02412"/>
    <w:rsid w:val="00C02927"/>
    <w:rsid w:val="00C07DB8"/>
    <w:rsid w:val="00C10610"/>
    <w:rsid w:val="00C12A98"/>
    <w:rsid w:val="00C206AF"/>
    <w:rsid w:val="00C26143"/>
    <w:rsid w:val="00C357F4"/>
    <w:rsid w:val="00C36FEC"/>
    <w:rsid w:val="00C40874"/>
    <w:rsid w:val="00C432E9"/>
    <w:rsid w:val="00C43890"/>
    <w:rsid w:val="00C44704"/>
    <w:rsid w:val="00C514C3"/>
    <w:rsid w:val="00C5393C"/>
    <w:rsid w:val="00C57513"/>
    <w:rsid w:val="00C673C1"/>
    <w:rsid w:val="00C710A4"/>
    <w:rsid w:val="00C7540A"/>
    <w:rsid w:val="00C806AE"/>
    <w:rsid w:val="00C833BB"/>
    <w:rsid w:val="00C91FBB"/>
    <w:rsid w:val="00C9269F"/>
    <w:rsid w:val="00C96341"/>
    <w:rsid w:val="00C9795C"/>
    <w:rsid w:val="00CA0A33"/>
    <w:rsid w:val="00CA2693"/>
    <w:rsid w:val="00CA4549"/>
    <w:rsid w:val="00CA5618"/>
    <w:rsid w:val="00CB1450"/>
    <w:rsid w:val="00CB180E"/>
    <w:rsid w:val="00CB258C"/>
    <w:rsid w:val="00CB39D5"/>
    <w:rsid w:val="00CB6B59"/>
    <w:rsid w:val="00CB7EF3"/>
    <w:rsid w:val="00CC20E4"/>
    <w:rsid w:val="00CC2C31"/>
    <w:rsid w:val="00CC6DCF"/>
    <w:rsid w:val="00CC6E58"/>
    <w:rsid w:val="00CC6F26"/>
    <w:rsid w:val="00CC7114"/>
    <w:rsid w:val="00CC7C4A"/>
    <w:rsid w:val="00CD2D69"/>
    <w:rsid w:val="00CD36A7"/>
    <w:rsid w:val="00CE0130"/>
    <w:rsid w:val="00CE263B"/>
    <w:rsid w:val="00CE4E06"/>
    <w:rsid w:val="00CE590C"/>
    <w:rsid w:val="00CE6C4C"/>
    <w:rsid w:val="00CF509E"/>
    <w:rsid w:val="00CF6597"/>
    <w:rsid w:val="00CF697D"/>
    <w:rsid w:val="00CF6D4B"/>
    <w:rsid w:val="00D00F51"/>
    <w:rsid w:val="00D02498"/>
    <w:rsid w:val="00D02EFF"/>
    <w:rsid w:val="00D037CD"/>
    <w:rsid w:val="00D05DD6"/>
    <w:rsid w:val="00D06DDC"/>
    <w:rsid w:val="00D07B4F"/>
    <w:rsid w:val="00D10621"/>
    <w:rsid w:val="00D12D3F"/>
    <w:rsid w:val="00D130F8"/>
    <w:rsid w:val="00D16EE7"/>
    <w:rsid w:val="00D17853"/>
    <w:rsid w:val="00D216C1"/>
    <w:rsid w:val="00D31084"/>
    <w:rsid w:val="00D3164E"/>
    <w:rsid w:val="00D32714"/>
    <w:rsid w:val="00D33754"/>
    <w:rsid w:val="00D365D8"/>
    <w:rsid w:val="00D439D1"/>
    <w:rsid w:val="00D45010"/>
    <w:rsid w:val="00D45E0F"/>
    <w:rsid w:val="00D46A03"/>
    <w:rsid w:val="00D501DF"/>
    <w:rsid w:val="00D5129F"/>
    <w:rsid w:val="00D554D6"/>
    <w:rsid w:val="00D61B52"/>
    <w:rsid w:val="00D61CCE"/>
    <w:rsid w:val="00D626DC"/>
    <w:rsid w:val="00D62BA0"/>
    <w:rsid w:val="00D64D15"/>
    <w:rsid w:val="00D6582E"/>
    <w:rsid w:val="00D661BB"/>
    <w:rsid w:val="00D662FE"/>
    <w:rsid w:val="00D67AED"/>
    <w:rsid w:val="00D67E31"/>
    <w:rsid w:val="00D70452"/>
    <w:rsid w:val="00D711E1"/>
    <w:rsid w:val="00D73312"/>
    <w:rsid w:val="00D8130E"/>
    <w:rsid w:val="00D83CA6"/>
    <w:rsid w:val="00D8409A"/>
    <w:rsid w:val="00D85FBC"/>
    <w:rsid w:val="00D86786"/>
    <w:rsid w:val="00D91318"/>
    <w:rsid w:val="00D91AAF"/>
    <w:rsid w:val="00D91D54"/>
    <w:rsid w:val="00D92C17"/>
    <w:rsid w:val="00D95D28"/>
    <w:rsid w:val="00DA0C2B"/>
    <w:rsid w:val="00DA1EFF"/>
    <w:rsid w:val="00DA461C"/>
    <w:rsid w:val="00DB05EF"/>
    <w:rsid w:val="00DB4AB4"/>
    <w:rsid w:val="00DC2B7C"/>
    <w:rsid w:val="00DC364A"/>
    <w:rsid w:val="00DC5034"/>
    <w:rsid w:val="00DC6F94"/>
    <w:rsid w:val="00DD3274"/>
    <w:rsid w:val="00DD4213"/>
    <w:rsid w:val="00DD568B"/>
    <w:rsid w:val="00DE084D"/>
    <w:rsid w:val="00DE137B"/>
    <w:rsid w:val="00DE479F"/>
    <w:rsid w:val="00DE4EAD"/>
    <w:rsid w:val="00DE6CDC"/>
    <w:rsid w:val="00DE6EED"/>
    <w:rsid w:val="00DF1D6B"/>
    <w:rsid w:val="00DF28E5"/>
    <w:rsid w:val="00DF6043"/>
    <w:rsid w:val="00DF7E6A"/>
    <w:rsid w:val="00DF7E76"/>
    <w:rsid w:val="00E04D81"/>
    <w:rsid w:val="00E063A5"/>
    <w:rsid w:val="00E07C69"/>
    <w:rsid w:val="00E12A09"/>
    <w:rsid w:val="00E16227"/>
    <w:rsid w:val="00E166F3"/>
    <w:rsid w:val="00E20941"/>
    <w:rsid w:val="00E20FC1"/>
    <w:rsid w:val="00E2160C"/>
    <w:rsid w:val="00E21730"/>
    <w:rsid w:val="00E2380E"/>
    <w:rsid w:val="00E240A9"/>
    <w:rsid w:val="00E31AD6"/>
    <w:rsid w:val="00E336CA"/>
    <w:rsid w:val="00E375DC"/>
    <w:rsid w:val="00E41369"/>
    <w:rsid w:val="00E4232C"/>
    <w:rsid w:val="00E428B0"/>
    <w:rsid w:val="00E43824"/>
    <w:rsid w:val="00E43CC0"/>
    <w:rsid w:val="00E46C8F"/>
    <w:rsid w:val="00E521AD"/>
    <w:rsid w:val="00E52283"/>
    <w:rsid w:val="00E615EC"/>
    <w:rsid w:val="00E64FBE"/>
    <w:rsid w:val="00E666E4"/>
    <w:rsid w:val="00E70BCD"/>
    <w:rsid w:val="00E72030"/>
    <w:rsid w:val="00E75097"/>
    <w:rsid w:val="00E947E3"/>
    <w:rsid w:val="00E960E9"/>
    <w:rsid w:val="00E96218"/>
    <w:rsid w:val="00E96DC5"/>
    <w:rsid w:val="00EA226F"/>
    <w:rsid w:val="00EA53F9"/>
    <w:rsid w:val="00EA6293"/>
    <w:rsid w:val="00EA7051"/>
    <w:rsid w:val="00EA7339"/>
    <w:rsid w:val="00EB0B98"/>
    <w:rsid w:val="00EB540E"/>
    <w:rsid w:val="00EB70D9"/>
    <w:rsid w:val="00EC18FB"/>
    <w:rsid w:val="00EC2284"/>
    <w:rsid w:val="00EC29FA"/>
    <w:rsid w:val="00EC5A67"/>
    <w:rsid w:val="00EC5E11"/>
    <w:rsid w:val="00ED0D17"/>
    <w:rsid w:val="00ED6548"/>
    <w:rsid w:val="00EE30C3"/>
    <w:rsid w:val="00EE3315"/>
    <w:rsid w:val="00EE5270"/>
    <w:rsid w:val="00EE6DCC"/>
    <w:rsid w:val="00EF2469"/>
    <w:rsid w:val="00EF2AFF"/>
    <w:rsid w:val="00EF6298"/>
    <w:rsid w:val="00EF7D2C"/>
    <w:rsid w:val="00F03453"/>
    <w:rsid w:val="00F0476E"/>
    <w:rsid w:val="00F05EE6"/>
    <w:rsid w:val="00F07180"/>
    <w:rsid w:val="00F106FB"/>
    <w:rsid w:val="00F157A4"/>
    <w:rsid w:val="00F17E20"/>
    <w:rsid w:val="00F20AF4"/>
    <w:rsid w:val="00F20EDB"/>
    <w:rsid w:val="00F21101"/>
    <w:rsid w:val="00F21397"/>
    <w:rsid w:val="00F219A7"/>
    <w:rsid w:val="00F23295"/>
    <w:rsid w:val="00F25C53"/>
    <w:rsid w:val="00F25F42"/>
    <w:rsid w:val="00F30DB1"/>
    <w:rsid w:val="00F33DA4"/>
    <w:rsid w:val="00F358B9"/>
    <w:rsid w:val="00F37449"/>
    <w:rsid w:val="00F40656"/>
    <w:rsid w:val="00F4074D"/>
    <w:rsid w:val="00F41D10"/>
    <w:rsid w:val="00F442A0"/>
    <w:rsid w:val="00F44543"/>
    <w:rsid w:val="00F46BFE"/>
    <w:rsid w:val="00F472E0"/>
    <w:rsid w:val="00F5743D"/>
    <w:rsid w:val="00F61626"/>
    <w:rsid w:val="00F62162"/>
    <w:rsid w:val="00F6384E"/>
    <w:rsid w:val="00F65B4E"/>
    <w:rsid w:val="00F66337"/>
    <w:rsid w:val="00F70AF8"/>
    <w:rsid w:val="00F72E30"/>
    <w:rsid w:val="00F73CC0"/>
    <w:rsid w:val="00F74204"/>
    <w:rsid w:val="00F75B97"/>
    <w:rsid w:val="00F76558"/>
    <w:rsid w:val="00F77730"/>
    <w:rsid w:val="00F80780"/>
    <w:rsid w:val="00F80F33"/>
    <w:rsid w:val="00F81409"/>
    <w:rsid w:val="00F8262B"/>
    <w:rsid w:val="00F827C3"/>
    <w:rsid w:val="00F85354"/>
    <w:rsid w:val="00F914C3"/>
    <w:rsid w:val="00F920FC"/>
    <w:rsid w:val="00F92602"/>
    <w:rsid w:val="00FA106A"/>
    <w:rsid w:val="00FA5FA6"/>
    <w:rsid w:val="00FA779E"/>
    <w:rsid w:val="00FB0F9A"/>
    <w:rsid w:val="00FB1DC6"/>
    <w:rsid w:val="00FB3634"/>
    <w:rsid w:val="00FB53AD"/>
    <w:rsid w:val="00FB6081"/>
    <w:rsid w:val="00FC1BCC"/>
    <w:rsid w:val="00FC59EA"/>
    <w:rsid w:val="00FC6104"/>
    <w:rsid w:val="00FC6531"/>
    <w:rsid w:val="00FD0925"/>
    <w:rsid w:val="00FD14B0"/>
    <w:rsid w:val="00FD3E31"/>
    <w:rsid w:val="00FD456F"/>
    <w:rsid w:val="00FD5677"/>
    <w:rsid w:val="00FD6318"/>
    <w:rsid w:val="00FD7CBF"/>
    <w:rsid w:val="00FE1111"/>
    <w:rsid w:val="00FE2043"/>
    <w:rsid w:val="00FF1E98"/>
    <w:rsid w:val="00FF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0482BD"/>
  <w15:chartTrackingRefBased/>
  <w15:docId w15:val="{9C2442DB-C3C6-47DF-8254-E08CAF95A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3273C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273CF"/>
  </w:style>
  <w:style w:type="paragraph" w:styleId="Header">
    <w:name w:val="header"/>
    <w:basedOn w:val="Normal"/>
    <w:rsid w:val="003273C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BB65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2FF2"/>
    <w:pPr>
      <w:ind w:left="720"/>
    </w:pPr>
  </w:style>
  <w:style w:type="paragraph" w:styleId="BalloonText">
    <w:name w:val="Balloon Text"/>
    <w:basedOn w:val="Normal"/>
    <w:link w:val="BalloonTextChar"/>
    <w:rsid w:val="00934EA4"/>
    <w:rPr>
      <w:rFonts w:ascii="Arial" w:hAnsi="Arial" w:cs="Arial"/>
      <w:sz w:val="16"/>
      <w:szCs w:val="16"/>
    </w:rPr>
  </w:style>
  <w:style w:type="character" w:customStyle="1" w:styleId="BalloonTextChar">
    <w:name w:val="Balloon Text Char"/>
    <w:link w:val="BalloonText"/>
    <w:rsid w:val="00934EA4"/>
    <w:rPr>
      <w:rFonts w:ascii="Arial" w:hAnsi="Arial" w:cs="Arial"/>
      <w:sz w:val="16"/>
      <w:szCs w:val="16"/>
    </w:rPr>
  </w:style>
  <w:style w:type="character" w:styleId="IntenseReference">
    <w:name w:val="Intense Reference"/>
    <w:uiPriority w:val="32"/>
    <w:qFormat/>
    <w:rsid w:val="005D4E3D"/>
    <w:rPr>
      <w:b/>
      <w:bCs/>
      <w:smallCaps/>
      <w:color w:val="C0504D"/>
      <w:spacing w:val="5"/>
      <w:u w:val="single"/>
    </w:rPr>
  </w:style>
  <w:style w:type="character" w:styleId="Hyperlink">
    <w:name w:val="Hyperlink"/>
    <w:rsid w:val="00D67E31"/>
    <w:rPr>
      <w:color w:val="0000FF"/>
      <w:u w:val="single"/>
    </w:rPr>
  </w:style>
  <w:style w:type="character" w:styleId="FollowedHyperlink">
    <w:name w:val="FollowedHyperlink"/>
    <w:rsid w:val="004B5127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45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lo\WINXP\Desktop\Word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4D4D67-19F5-47C4-B1B0-EA7484759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Template</Template>
  <TotalTime>54</TotalTime>
  <Pages>4</Pages>
  <Words>1428</Words>
  <Characters>8146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Langara College</Company>
  <LinksUpToDate>false</LinksUpToDate>
  <CharactersWithSpaces>9555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</dc:creator>
  <cp:keywords/>
  <dc:description/>
  <cp:lastModifiedBy>Michael Lo</cp:lastModifiedBy>
  <cp:revision>74</cp:revision>
  <cp:lastPrinted>2025-07-08T17:05:00Z</cp:lastPrinted>
  <dcterms:created xsi:type="dcterms:W3CDTF">2024-05-15T00:20:00Z</dcterms:created>
  <dcterms:modified xsi:type="dcterms:W3CDTF">2025-07-08T17:05:00Z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